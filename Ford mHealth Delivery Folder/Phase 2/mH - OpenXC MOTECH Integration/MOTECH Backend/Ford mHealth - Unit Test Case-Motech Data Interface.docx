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501C4C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bookmarkStart w:id="0" w:name="_GoBack"/>
            <w:bookmarkEnd w:id="0"/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501C4C" w:rsidRPr="00610CE4" w:rsidTr="00897AC7">
        <w:tc>
          <w:tcPr>
            <w:tcW w:w="9513" w:type="dxa"/>
            <w:shd w:val="clear" w:color="auto" w:fill="auto"/>
          </w:tcPr>
          <w:p w:rsidR="00501C4C" w:rsidRPr="00A602D8" w:rsidRDefault="008E797E" w:rsidP="003074A9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="00A602D8" w:rsidRPr="00A602D8">
              <w:rPr>
                <w:rFonts w:ascii="Verdana" w:hAnsi="Verdana"/>
                <w:szCs w:val="20"/>
              </w:rPr>
              <w:t xml:space="preserve">Web </w:t>
            </w:r>
            <w:r w:rsidR="00A602D8">
              <w:rPr>
                <w:rFonts w:ascii="Verdana" w:hAnsi="Verdana"/>
                <w:szCs w:val="20"/>
              </w:rPr>
              <w:t>s</w:t>
            </w:r>
            <w:r w:rsidR="00A602D8" w:rsidRPr="00A602D8">
              <w:rPr>
                <w:rFonts w:ascii="Verdana" w:hAnsi="Verdana"/>
                <w:szCs w:val="20"/>
              </w:rPr>
              <w:t xml:space="preserve">ervice </w:t>
            </w:r>
            <w:r w:rsidR="003074A9">
              <w:rPr>
                <w:rFonts w:ascii="Verdana" w:hAnsi="Verdana"/>
                <w:szCs w:val="20"/>
              </w:rPr>
              <w:t>API</w:t>
            </w:r>
            <w:r w:rsidR="00A602D8" w:rsidRPr="00A602D8">
              <w:rPr>
                <w:rFonts w:ascii="Verdana" w:hAnsi="Verdana"/>
                <w:szCs w:val="20"/>
              </w:rPr>
              <w:t xml:space="preserve"> </w:t>
            </w:r>
            <w:r w:rsidR="00E22BD4" w:rsidRPr="005A2597">
              <w:rPr>
                <w:rFonts w:ascii="Verdana" w:hAnsi="Verdana" w:cs="Consolas"/>
                <w:b/>
                <w:color w:val="000000" w:themeColor="text1"/>
                <w:szCs w:val="20"/>
                <w:lang w:val="en-US"/>
              </w:rPr>
              <w:t>verify</w:t>
            </w:r>
            <w:r w:rsidR="005A2597">
              <w:rPr>
                <w:rFonts w:ascii="Verdana" w:hAnsi="Verdana" w:cs="Consolas"/>
                <w:b/>
                <w:color w:val="000000" w:themeColor="text1"/>
                <w:szCs w:val="20"/>
                <w:lang w:val="en-US"/>
              </w:rPr>
              <w:t>HealthWorker</w:t>
            </w:r>
            <w:r w:rsidR="00A602D8" w:rsidRPr="005A2597">
              <w:rPr>
                <w:rFonts w:ascii="Verdana" w:hAnsi="Verdana" w:cs="Consolas"/>
                <w:b/>
                <w:color w:val="000000" w:themeColor="text1"/>
                <w:szCs w:val="20"/>
                <w:lang w:val="en-US"/>
              </w:rPr>
              <w:t>()</w:t>
            </w:r>
            <w:r w:rsidR="0008724A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through RestClient</w:t>
            </w:r>
          </w:p>
        </w:tc>
      </w:tr>
    </w:tbl>
    <w:p w:rsidR="00501C4C" w:rsidRPr="00610CE4" w:rsidRDefault="00501C4C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4F2A5B" w:rsidRPr="00610CE4" w:rsidTr="00897AC7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2A5B" w:rsidRPr="00610CE4" w:rsidRDefault="00D32705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TC1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F2A5B" w:rsidRPr="00610CE4" w:rsidRDefault="00D74E98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D940F7" w:rsidRPr="00610CE4" w:rsidTr="00897AC7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940F7" w:rsidRPr="00610CE4" w:rsidRDefault="00D07459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V</w:t>
            </w:r>
            <w:r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alidate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Health Worker through </w:t>
            </w:r>
            <w:r w:rsidR="0008724A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H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ealth</w:t>
            </w:r>
            <w:r w:rsidR="0008724A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-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Worker</w:t>
            </w:r>
            <w:r w:rsidR="0008724A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ID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D940F7" w:rsidRPr="00610CE4" w:rsidRDefault="00D07459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="00A33784" w:rsidRPr="00610CE4">
              <w:rPr>
                <w:rFonts w:ascii="Verdana" w:hAnsi="Verdana"/>
                <w:szCs w:val="20"/>
              </w:rPr>
              <w:t>-</w:t>
            </w:r>
            <w:r w:rsidR="00247DE1" w:rsidRPr="00610CE4">
              <w:rPr>
                <w:rFonts w:ascii="Verdana" w:hAnsi="Verdana"/>
                <w:szCs w:val="20"/>
              </w:rPr>
              <w:t xml:space="preserve">Sep </w:t>
            </w:r>
            <w:r w:rsidR="00A33784" w:rsidRPr="00610CE4">
              <w:rPr>
                <w:rFonts w:ascii="Verdana" w:hAnsi="Verdana"/>
                <w:szCs w:val="20"/>
              </w:rPr>
              <w:t>-</w:t>
            </w:r>
            <w:r>
              <w:rPr>
                <w:rFonts w:ascii="Verdana" w:hAnsi="Verdana"/>
                <w:szCs w:val="20"/>
              </w:rPr>
              <w:t>20</w:t>
            </w:r>
            <w:r w:rsidR="00A33784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B0256" w:rsidRPr="00610CE4" w:rsidTr="00897AC7">
        <w:tc>
          <w:tcPr>
            <w:tcW w:w="9513" w:type="dxa"/>
            <w:shd w:val="clear" w:color="auto" w:fill="008080"/>
          </w:tcPr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4B0256" w:rsidRPr="00610CE4" w:rsidTr="00897AC7">
        <w:tc>
          <w:tcPr>
            <w:tcW w:w="9513" w:type="dxa"/>
            <w:shd w:val="clear" w:color="auto" w:fill="auto"/>
          </w:tcPr>
          <w:p w:rsidR="00AB2449" w:rsidRPr="00F505F9" w:rsidRDefault="00D07459" w:rsidP="00E22BD4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Health Worker </w:t>
            </w:r>
            <w:r w:rsidR="0008724A">
              <w:rPr>
                <w:rFonts w:ascii="Verdana" w:hAnsi="Verdana"/>
              </w:rPr>
              <w:t>validation</w:t>
            </w:r>
            <w:r>
              <w:rPr>
                <w:rFonts w:ascii="Verdana" w:hAnsi="Verdana"/>
              </w:rPr>
              <w:t xml:space="preserve"> using </w:t>
            </w:r>
            <w:r w:rsidR="00AB2449">
              <w:rPr>
                <w:rFonts w:ascii="Verdana" w:hAnsi="Verdana"/>
              </w:rPr>
              <w:t xml:space="preserve">the web service exposed </w:t>
            </w:r>
            <w:r w:rsidR="003074A9">
              <w:rPr>
                <w:rFonts w:ascii="Verdana" w:hAnsi="Verdana"/>
              </w:rPr>
              <w:t xml:space="preserve">API </w:t>
            </w:r>
            <w:r w:rsidR="00E22BD4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verify</w:t>
            </w:r>
            <w:r w:rsidR="00AB2449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HealthWorker</w:t>
            </w:r>
            <w:r w:rsidR="004E6B44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</w:t>
            </w:r>
            <w:r w:rsidR="00AB2449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2B24AC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4B0256" w:rsidRPr="00610CE4" w:rsidRDefault="004B0256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501C4C" w:rsidRPr="00610CE4" w:rsidTr="00897AC7">
        <w:tc>
          <w:tcPr>
            <w:tcW w:w="9513" w:type="dxa"/>
            <w:shd w:val="clear" w:color="auto" w:fill="auto"/>
          </w:tcPr>
          <w:p w:rsidR="00D059EC" w:rsidRPr="00610CE4" w:rsidRDefault="002B24AC" w:rsidP="003074A9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</w:t>
            </w:r>
            <w:r w:rsidR="003074A9">
              <w:rPr>
                <w:rFonts w:ascii="Verdana" w:hAnsi="Verdana"/>
                <w:szCs w:val="20"/>
              </w:rPr>
              <w:t>API</w:t>
            </w:r>
            <w:r w:rsidR="00144B59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as exposed by </w:t>
            </w:r>
            <w:r w:rsidR="0008724A">
              <w:rPr>
                <w:rFonts w:ascii="Verdana" w:hAnsi="Verdana"/>
                <w:szCs w:val="20"/>
              </w:rPr>
              <w:t>mHealth Data Interface</w:t>
            </w:r>
            <w:r>
              <w:rPr>
                <w:rFonts w:ascii="Verdana" w:hAnsi="Verdana"/>
                <w:szCs w:val="20"/>
              </w:rPr>
              <w:t>.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F6761B" w:rsidRPr="00610CE4" w:rsidTr="00897AC7">
        <w:tc>
          <w:tcPr>
            <w:tcW w:w="9513" w:type="dxa"/>
            <w:shd w:val="clear" w:color="auto" w:fill="auto"/>
          </w:tcPr>
          <w:p w:rsidR="00A33784" w:rsidRPr="00610CE4" w:rsidRDefault="0008724A" w:rsidP="00B4190A">
            <w:pPr>
              <w:spacing w:before="60"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US"/>
              </w:rPr>
              <w:t>Health Worker ID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D940F7" w:rsidRPr="00610CE4" w:rsidTr="00897AC7">
        <w:tc>
          <w:tcPr>
            <w:tcW w:w="9513" w:type="dxa"/>
            <w:shd w:val="clear" w:color="auto" w:fill="008080"/>
          </w:tcPr>
          <w:p w:rsidR="00D940F7" w:rsidRPr="00610CE4" w:rsidRDefault="004005A2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D940F7" w:rsidRPr="00610CE4" w:rsidTr="00897AC7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needs to be added into Motech Backend</w:t>
            </w:r>
          </w:p>
          <w:p w:rsidR="00603F3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3B400A">
              <w:rPr>
                <w:rFonts w:ascii="Verdana" w:hAnsi="Verdana"/>
                <w:szCs w:val="20"/>
              </w:rPr>
              <w:t xml:space="preserve"> be installed</w:t>
            </w:r>
            <w:r w:rsidR="009444A3">
              <w:rPr>
                <w:rFonts w:ascii="Verdana" w:hAnsi="Verdana"/>
                <w:szCs w:val="20"/>
              </w:rPr>
              <w:t xml:space="preserve"> </w:t>
            </w:r>
            <w:r w:rsidR="00793D8D">
              <w:rPr>
                <w:rFonts w:ascii="Verdana" w:hAnsi="Verdana"/>
                <w:szCs w:val="20"/>
              </w:rPr>
              <w:t>in browser (Mozilla/chrome)</w:t>
            </w:r>
            <w:r w:rsidR="003B400A">
              <w:rPr>
                <w:rFonts w:ascii="Verdana" w:hAnsi="Verdana"/>
                <w:szCs w:val="20"/>
              </w:rPr>
              <w:t>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E22BD4" w:rsidRPr="00610CE4" w:rsidRDefault="00E22BD4" w:rsidP="00F447D7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F447D7">
              <w:rPr>
                <w:rFonts w:ascii="Verdana" w:hAnsi="Verdana"/>
                <w:szCs w:val="20"/>
              </w:rPr>
              <w:t>/mHealthDataInterface/verifyHealthWorker/{healthWorkerId}</w:t>
            </w:r>
          </w:p>
        </w:tc>
      </w:tr>
    </w:tbl>
    <w:p w:rsidR="00D940F7" w:rsidRPr="00610CE4" w:rsidRDefault="00D940F7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 xml:space="preserve">Test 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>Steps</w:t>
            </w:r>
          </w:p>
        </w:tc>
      </w:tr>
      <w:tr w:rsidR="00F6761B" w:rsidRPr="00610CE4" w:rsidTr="00897AC7">
        <w:trPr>
          <w:trHeight w:val="2074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5392"/>
              <w:gridCol w:w="2967"/>
            </w:tblGrid>
            <w:tr w:rsidR="00FB3C2C" w:rsidRPr="00610CE4" w:rsidTr="00897AC7">
              <w:tc>
                <w:tcPr>
                  <w:tcW w:w="390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5812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153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FB3C2C" w:rsidRPr="00610CE4" w:rsidTr="00897AC7">
              <w:tc>
                <w:tcPr>
                  <w:tcW w:w="390" w:type="dxa"/>
                  <w:shd w:val="clear" w:color="auto" w:fill="auto"/>
                </w:tcPr>
                <w:p w:rsidR="00FB3C2C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FB3C2C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FB3C2C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Health Worker Exists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FB3C2C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Valid Health Worker</w:t>
                  </w:r>
                </w:p>
              </w:tc>
            </w:tr>
            <w:tr w:rsidR="00D32705" w:rsidRPr="00610CE4" w:rsidTr="00BE04FE">
              <w:trPr>
                <w:trHeight w:val="352"/>
              </w:trPr>
              <w:tc>
                <w:tcPr>
                  <w:tcW w:w="390" w:type="dxa"/>
                  <w:shd w:val="clear" w:color="auto" w:fill="auto"/>
                </w:tcPr>
                <w:p w:rsidR="00D32705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32705" w:rsidRPr="00610CE4">
                    <w:rPr>
                      <w:rFonts w:ascii="Verdana" w:hAnsi="Verdana"/>
                      <w:b/>
                      <w:szCs w:val="20"/>
                    </w:rPr>
                    <w:t>2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D32705" w:rsidRPr="00610CE4" w:rsidRDefault="0008724A" w:rsidP="00B4190A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Health Worker Does Not Exist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D32705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Invalid Health Worker</w:t>
                  </w:r>
                </w:p>
              </w:tc>
            </w:tr>
            <w:tr w:rsidR="003311BB" w:rsidRPr="00610CE4" w:rsidTr="00BE04FE">
              <w:trPr>
                <w:trHeight w:val="352"/>
              </w:trPr>
              <w:tc>
                <w:tcPr>
                  <w:tcW w:w="390" w:type="dxa"/>
                  <w:shd w:val="clear" w:color="auto" w:fill="auto"/>
                </w:tcPr>
                <w:p w:rsidR="003311BB" w:rsidRPr="00610CE4" w:rsidRDefault="003311BB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3311BB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3311BB" w:rsidRPr="00610CE4" w:rsidRDefault="00E665E5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Invalid Health Worker</w:t>
                  </w:r>
                </w:p>
              </w:tc>
            </w:tr>
            <w:tr w:rsidR="0008724A" w:rsidRPr="00610CE4" w:rsidTr="00BE04FE">
              <w:trPr>
                <w:trHeight w:val="352"/>
              </w:trPr>
              <w:tc>
                <w:tcPr>
                  <w:tcW w:w="390" w:type="dxa"/>
                  <w:shd w:val="clear" w:color="auto" w:fill="auto"/>
                </w:tcPr>
                <w:p w:rsidR="0008724A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TC1.04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08724A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08724A" w:rsidRPr="00610CE4" w:rsidRDefault="00E665E5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Invalid Health Worker</w:t>
                  </w:r>
                </w:p>
              </w:tc>
            </w:tr>
          </w:tbl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FB3C2C" w:rsidRPr="00610CE4" w:rsidTr="00897AC7">
        <w:tc>
          <w:tcPr>
            <w:tcW w:w="9513" w:type="dxa"/>
            <w:shd w:val="clear" w:color="auto" w:fill="008080"/>
          </w:tcPr>
          <w:p w:rsidR="00FB3C2C" w:rsidRPr="00610CE4" w:rsidRDefault="00D940F7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 xml:space="preserve"> Outcome</w:t>
            </w:r>
          </w:p>
        </w:tc>
      </w:tr>
      <w:tr w:rsidR="00FB3C2C" w:rsidRPr="00610CE4" w:rsidTr="00897AC7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D940F7" w:rsidRPr="00610CE4" w:rsidTr="00247DE1">
              <w:tc>
                <w:tcPr>
                  <w:tcW w:w="996" w:type="dxa"/>
                  <w:shd w:val="clear" w:color="auto" w:fill="auto"/>
                </w:tcPr>
                <w:p w:rsidR="00D940F7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940F7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D940F7" w:rsidRPr="00610CE4" w:rsidRDefault="00B4190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A</w:t>
                  </w:r>
                  <w:r w:rsidR="00766F06">
                    <w:rPr>
                      <w:rFonts w:ascii="Verdana" w:hAnsi="Verdana"/>
                      <w:szCs w:val="20"/>
                    </w:rPr>
                    <w:t xml:space="preserve"> message </w:t>
                  </w:r>
                  <w:r>
                    <w:rPr>
                      <w:rFonts w:ascii="Verdana" w:hAnsi="Verdana"/>
                      <w:szCs w:val="20"/>
                    </w:rPr>
                    <w:t xml:space="preserve">is displayed </w:t>
                  </w:r>
                  <w:r w:rsidR="00766F06">
                    <w:rPr>
                      <w:rFonts w:ascii="Verdana" w:hAnsi="Verdana"/>
                      <w:szCs w:val="20"/>
                    </w:rPr>
                    <w:t>: Valid Health Worker</w:t>
                  </w:r>
                </w:p>
              </w:tc>
            </w:tr>
            <w:tr w:rsidR="00D940F7" w:rsidRPr="00610CE4" w:rsidTr="00247DE1">
              <w:tc>
                <w:tcPr>
                  <w:tcW w:w="996" w:type="dxa"/>
                  <w:shd w:val="clear" w:color="auto" w:fill="auto"/>
                </w:tcPr>
                <w:p w:rsidR="00D940F7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940F7" w:rsidRPr="00610CE4">
                    <w:rPr>
                      <w:rFonts w:ascii="Verdana" w:hAnsi="Verdana"/>
                      <w:b/>
                      <w:szCs w:val="20"/>
                    </w:rPr>
                    <w:t>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D940F7" w:rsidRPr="00B4190A" w:rsidRDefault="00B4190A" w:rsidP="00B4190A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 w:val="20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>A message is displayed : Invalid Health Worker</w:t>
                  </w:r>
                </w:p>
              </w:tc>
            </w:tr>
            <w:tr w:rsidR="003311BB" w:rsidRPr="00610CE4" w:rsidTr="00247DE1">
              <w:tc>
                <w:tcPr>
                  <w:tcW w:w="996" w:type="dxa"/>
                  <w:shd w:val="clear" w:color="auto" w:fill="auto"/>
                </w:tcPr>
                <w:p w:rsidR="003311BB" w:rsidRPr="00610CE4" w:rsidRDefault="003311BB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3311BB" w:rsidRPr="00B4190A" w:rsidRDefault="00B4190A" w:rsidP="00B4190A">
                  <w:pPr>
                    <w:spacing w:after="12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E665E5">
                    <w:rPr>
                      <w:rFonts w:ascii="Verdana" w:hAnsi="Verdana"/>
                      <w:szCs w:val="20"/>
                    </w:rPr>
                    <w:t>Invalid Health Worker</w:t>
                  </w:r>
                </w:p>
              </w:tc>
            </w:tr>
            <w:tr w:rsidR="00B4190A" w:rsidRPr="00610CE4" w:rsidTr="00247DE1">
              <w:tc>
                <w:tcPr>
                  <w:tcW w:w="996" w:type="dxa"/>
                  <w:shd w:val="clear" w:color="auto" w:fill="auto"/>
                </w:tcPr>
                <w:p w:rsidR="00B4190A" w:rsidRPr="00610CE4" w:rsidRDefault="00B4190A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>
                    <w:rPr>
                      <w:rFonts w:ascii="Verdana" w:hAnsi="Verdana"/>
                      <w:b/>
                      <w:szCs w:val="20"/>
                    </w:rPr>
                    <w:t>4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B4190A" w:rsidRPr="00B4190A" w:rsidRDefault="00B4190A" w:rsidP="00215BC8">
                  <w:pPr>
                    <w:spacing w:after="12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E665E5">
                    <w:rPr>
                      <w:rFonts w:ascii="Verdana" w:hAnsi="Verdana"/>
                      <w:szCs w:val="20"/>
                    </w:rPr>
                    <w:t>Invalid Health Worker</w:t>
                  </w:r>
                </w:p>
              </w:tc>
            </w:tr>
          </w:tbl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F6761B" w:rsidRPr="00610CE4" w:rsidRDefault="00F6761B" w:rsidP="00B4190A">
      <w:pPr>
        <w:spacing w:line="276" w:lineRule="auto"/>
        <w:rPr>
          <w:rFonts w:ascii="Verdana" w:hAnsi="Verdana"/>
          <w:szCs w:val="20"/>
        </w:rPr>
      </w:pPr>
    </w:p>
    <w:p w:rsidR="00987CD9" w:rsidRDefault="00987CD9" w:rsidP="00B4190A">
      <w:pPr>
        <w:spacing w:line="276" w:lineRule="auto"/>
        <w:rPr>
          <w:rFonts w:ascii="Verdana" w:hAnsi="Verdana"/>
          <w:szCs w:val="20"/>
        </w:rPr>
      </w:pPr>
    </w:p>
    <w:p w:rsidR="00B4190A" w:rsidRDefault="00B4190A" w:rsidP="00B4190A">
      <w:pPr>
        <w:spacing w:line="276" w:lineRule="auto"/>
        <w:rPr>
          <w:rFonts w:ascii="Verdana" w:hAnsi="Verdana"/>
          <w:szCs w:val="20"/>
        </w:rPr>
      </w:pPr>
    </w:p>
    <w:p w:rsidR="00B4190A" w:rsidRDefault="00B4190A" w:rsidP="00B4190A">
      <w:pPr>
        <w:spacing w:line="276" w:lineRule="auto"/>
        <w:rPr>
          <w:rFonts w:ascii="Verdana" w:hAnsi="Verdana"/>
          <w:szCs w:val="20"/>
        </w:rPr>
      </w:pPr>
    </w:p>
    <w:p w:rsidR="00B4190A" w:rsidRDefault="00B4190A" w:rsidP="00B4190A">
      <w:pPr>
        <w:spacing w:line="276" w:lineRule="auto"/>
        <w:rPr>
          <w:rFonts w:ascii="Verdana" w:hAnsi="Verdana"/>
          <w:szCs w:val="20"/>
        </w:rPr>
      </w:pPr>
    </w:p>
    <w:p w:rsidR="003074A9" w:rsidRDefault="003074A9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9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17"/>
      </w:tblGrid>
      <w:tr w:rsidR="004B0256" w:rsidRPr="00610CE4" w:rsidTr="004A36FF">
        <w:trPr>
          <w:trHeight w:val="270"/>
        </w:trPr>
        <w:tc>
          <w:tcPr>
            <w:tcW w:w="9617" w:type="dxa"/>
            <w:shd w:val="clear" w:color="auto" w:fill="008080"/>
          </w:tcPr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4B0256" w:rsidRPr="00610CE4" w:rsidTr="00AE3139">
        <w:trPr>
          <w:trHeight w:val="7462"/>
        </w:trPr>
        <w:tc>
          <w:tcPr>
            <w:tcW w:w="9617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530"/>
              <w:gridCol w:w="5220"/>
              <w:gridCol w:w="36"/>
            </w:tblGrid>
            <w:tr w:rsidR="004A36FF" w:rsidRPr="00610CE4" w:rsidTr="004A36FF">
              <w:trPr>
                <w:gridAfter w:val="1"/>
                <w:wAfter w:w="36" w:type="dxa"/>
                <w:trHeight w:val="270"/>
              </w:trPr>
              <w:tc>
                <w:tcPr>
                  <w:tcW w:w="1075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22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578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7A0F943E" wp14:editId="42B70D61">
                        <wp:extent cx="3215811" cy="1836359"/>
                        <wp:effectExtent l="0" t="0" r="3810" b="0"/>
                        <wp:docPr id="7" name="Picture 7" descr="C:\Users\charu_g\Documents\26th\verify_health_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ru_g\Documents\26th\verify_health_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5811" cy="18363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577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9749F" w:rsidRDefault="0099749F" w:rsidP="00B4190A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</w:p>
                <w:p w:rsidR="009A6C49" w:rsidRPr="0099749F" w:rsidRDefault="0099749F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>
                    <w:rPr>
                      <w:rFonts w:ascii="Tahoma" w:hAnsi="Tahoma" w:cs="Tahoma"/>
                      <w:color w:val="000000"/>
                      <w:szCs w:val="20"/>
                    </w:rPr>
                    <w:t>"</w:t>
                  </w:r>
                  <w:r w:rsidRPr="0099749F">
                    <w:rPr>
                      <w:rFonts w:ascii="Verdana" w:hAnsi="Verdana"/>
                      <w:szCs w:val="20"/>
                    </w:rPr>
                    <w:t>valid health worker"</w:t>
                  </w:r>
                </w:p>
              </w:tc>
            </w:tr>
            <w:tr w:rsidR="009A6C49" w:rsidRPr="00610CE4" w:rsidTr="009A6C49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038909A6" wp14:editId="3B43DCC1">
                        <wp:extent cx="3215811" cy="2043827"/>
                        <wp:effectExtent l="0" t="0" r="3810" b="0"/>
                        <wp:docPr id="8" name="Picture 8" descr="C:\Users\charu_g\Documents\26th\verify_health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haru_g\Documents\26th\verify_health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5811" cy="20438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0243BE" w:rsidRDefault="000243BE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>
                    <w:rPr>
                      <w:rFonts w:ascii="Tahoma" w:hAnsi="Tahoma" w:cs="Tahoma"/>
                      <w:color w:val="000000"/>
                      <w:szCs w:val="20"/>
                    </w:rPr>
                    <w:t>"in</w:t>
                  </w:r>
                  <w:r w:rsidRPr="0099749F">
                    <w:rPr>
                      <w:rFonts w:ascii="Verdana" w:hAnsi="Verdana"/>
                      <w:szCs w:val="20"/>
                    </w:rPr>
                    <w:t>valid health worker"</w:t>
                  </w:r>
                </w:p>
              </w:tc>
            </w:tr>
            <w:tr w:rsidR="009A6C49" w:rsidRPr="00610CE4" w:rsidTr="009A6C49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lastRenderedPageBreak/>
                    <w:t>TC1.03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761D3E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35789B7A" wp14:editId="6EF1561C">
                        <wp:extent cx="3215811" cy="2043827"/>
                        <wp:effectExtent l="0" t="0" r="3810" b="0"/>
                        <wp:docPr id="9" name="Picture 9" descr="C:\Users\charu_g\Documents\26th\verify_health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haru_g\Documents\26th\verify_health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5811" cy="20438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D84045" w:rsidRDefault="00D84045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>
                    <w:rPr>
                      <w:rFonts w:ascii="Tahoma" w:hAnsi="Tahoma" w:cs="Tahoma"/>
                      <w:color w:val="000000"/>
                      <w:szCs w:val="20"/>
                    </w:rPr>
                    <w:t>"in</w:t>
                  </w:r>
                  <w:r w:rsidRPr="0099749F">
                    <w:rPr>
                      <w:rFonts w:ascii="Verdana" w:hAnsi="Verdana"/>
                      <w:szCs w:val="20"/>
                    </w:rPr>
                    <w:t>valid health worker"</w:t>
                  </w:r>
                </w:p>
              </w:tc>
            </w:tr>
            <w:tr w:rsidR="00AC698B" w:rsidRPr="00610CE4" w:rsidTr="009A6C49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AC698B" w:rsidRPr="00610CE4" w:rsidRDefault="00AC698B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TC1.04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C698B" w:rsidRPr="00610CE4" w:rsidRDefault="00AC698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C698B" w:rsidRDefault="00AC698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AC698B" w:rsidRPr="00610CE4" w:rsidRDefault="00AC698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AC698B" w:rsidRPr="00610CE4" w:rsidRDefault="00AC698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3B815241" wp14:editId="6B3D589C">
                        <wp:extent cx="3215811" cy="2043827"/>
                        <wp:effectExtent l="0" t="0" r="3810" b="0"/>
                        <wp:docPr id="10" name="Picture 10" descr="C:\Users\charu_g\Documents\26th\verify_health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haru_g\Documents\26th\verify_health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5811" cy="20438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D84045" w:rsidRDefault="00D8404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>
                    <w:rPr>
                      <w:rFonts w:ascii="Tahoma" w:hAnsi="Tahoma" w:cs="Tahoma"/>
                      <w:color w:val="000000"/>
                      <w:szCs w:val="20"/>
                    </w:rPr>
                    <w:t>"in</w:t>
                  </w:r>
                  <w:r w:rsidRPr="0099749F">
                    <w:rPr>
                      <w:rFonts w:ascii="Verdana" w:hAnsi="Verdana"/>
                      <w:szCs w:val="20"/>
                    </w:rPr>
                    <w:t>valid health worker"</w:t>
                  </w:r>
                </w:p>
              </w:tc>
            </w:tr>
          </w:tbl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691F9D" w:rsidRPr="00610CE4" w:rsidTr="00215BC8">
        <w:tc>
          <w:tcPr>
            <w:tcW w:w="9513" w:type="dxa"/>
            <w:shd w:val="clear" w:color="auto" w:fill="008080"/>
          </w:tcPr>
          <w:p w:rsidR="00691F9D" w:rsidRPr="00610CE4" w:rsidRDefault="003F526A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>
              <w:rPr>
                <w:rFonts w:ascii="Verdana" w:hAnsi="Verdana"/>
                <w:b/>
                <w:color w:val="FFFFFF"/>
                <w:szCs w:val="20"/>
              </w:rPr>
              <w:lastRenderedPageBreak/>
              <w:t>T</w:t>
            </w:r>
            <w:r w:rsidR="00691F9D" w:rsidRPr="00610CE4">
              <w:rPr>
                <w:rFonts w:ascii="Verdana" w:hAnsi="Verdana"/>
                <w:b/>
                <w:color w:val="FFFFFF"/>
                <w:szCs w:val="20"/>
              </w:rPr>
              <w:t>est Case Name</w:t>
            </w:r>
          </w:p>
        </w:tc>
      </w:tr>
      <w:tr w:rsidR="00691F9D" w:rsidRPr="00610CE4" w:rsidTr="00215BC8">
        <w:tc>
          <w:tcPr>
            <w:tcW w:w="9513" w:type="dxa"/>
            <w:shd w:val="clear" w:color="auto" w:fill="auto"/>
          </w:tcPr>
          <w:p w:rsidR="00691F9D" w:rsidRPr="002B24AC" w:rsidRDefault="00691F9D" w:rsidP="00691F9D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getHealthWorkerDetail()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through RestClient</w:t>
            </w:r>
          </w:p>
        </w:tc>
      </w:tr>
    </w:tbl>
    <w:p w:rsidR="00A818B2" w:rsidRPr="00610CE4" w:rsidRDefault="00A818B2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8B49E9" w:rsidRPr="00610CE4" w:rsidTr="00BD57A6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4F6DC2" w:rsidP="00B4190A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  <w:lang w:val="en-NZ"/>
              </w:rPr>
              <w:t>TC2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D74E98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8B49E9" w:rsidRPr="00610CE4" w:rsidTr="00BD57A6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2B24AC" w:rsidP="003074A9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health worker detail through </w:t>
            </w:r>
            <w:r w:rsidR="003074A9">
              <w:rPr>
                <w:rFonts w:ascii="Verdana" w:hAnsi="Verdana"/>
              </w:rPr>
              <w:t>Health-Worker ID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2B24AC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="008B49E9" w:rsidRPr="00610CE4">
              <w:rPr>
                <w:rFonts w:ascii="Verdana" w:hAnsi="Verdana"/>
                <w:szCs w:val="20"/>
              </w:rPr>
              <w:t>-Sep -</w:t>
            </w:r>
            <w:r w:rsidR="00602CF7">
              <w:rPr>
                <w:rFonts w:ascii="Verdana" w:hAnsi="Verdana"/>
                <w:szCs w:val="20"/>
              </w:rPr>
              <w:t>20</w:t>
            </w:r>
            <w:r w:rsidR="008B49E9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F05609" w:rsidRDefault="002B24AC" w:rsidP="00144B59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Health Worker detail</w:t>
            </w:r>
            <w:r w:rsidR="00144B59">
              <w:rPr>
                <w:rFonts w:ascii="Verdana" w:hAnsi="Verdana"/>
              </w:rPr>
              <w:t xml:space="preserve"> is</w:t>
            </w:r>
            <w:r w:rsidR="003074A9">
              <w:rPr>
                <w:rFonts w:ascii="Verdana" w:hAnsi="Verdana"/>
              </w:rPr>
              <w:t xml:space="preserve"> fetched</w:t>
            </w:r>
            <w:r>
              <w:rPr>
                <w:rFonts w:ascii="Verdana" w:hAnsi="Verdana"/>
              </w:rPr>
              <w:t xml:space="preserve"> using the web service exposed </w:t>
            </w:r>
            <w:r w:rsidR="003074A9">
              <w:rPr>
                <w:rFonts w:ascii="Verdana" w:hAnsi="Verdana"/>
              </w:rPr>
              <w:t>API</w:t>
            </w:r>
            <w:r>
              <w:rPr>
                <w:rFonts w:ascii="Verdana" w:hAnsi="Verdana"/>
              </w:rPr>
              <w:t xml:space="preserve"> </w:t>
            </w:r>
            <w:r w:rsidRPr="002B24AC">
              <w:rPr>
                <w:rFonts w:ascii="Verdana" w:hAnsi="Verdana" w:cs="Consolas"/>
                <w:color w:val="000000"/>
                <w:szCs w:val="20"/>
                <w:lang w:val="en-US"/>
              </w:rPr>
              <w:t>getHealthWorkerDetail</w:t>
            </w:r>
            <w:r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F05609" w:rsidP="00B02E19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</w:t>
            </w:r>
            <w:r w:rsidR="00B02E19">
              <w:rPr>
                <w:rFonts w:ascii="Verdana" w:hAnsi="Verdana"/>
                <w:szCs w:val="20"/>
              </w:rPr>
              <w:t>API</w:t>
            </w:r>
            <w:r w:rsidR="00144B59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as exposed by </w:t>
            </w:r>
            <w:r w:rsidR="00B02E19">
              <w:rPr>
                <w:rFonts w:ascii="Verdana" w:hAnsi="Verdana"/>
                <w:szCs w:val="20"/>
              </w:rPr>
              <w:t>mHealth Data Interface</w:t>
            </w:r>
            <w:r>
              <w:rPr>
                <w:rFonts w:ascii="Verdana" w:hAnsi="Verdana"/>
                <w:szCs w:val="20"/>
              </w:rPr>
              <w:t>.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602CF7" w:rsidRPr="00610CE4" w:rsidTr="00BD57A6">
        <w:tc>
          <w:tcPr>
            <w:tcW w:w="9513" w:type="dxa"/>
            <w:shd w:val="clear" w:color="auto" w:fill="auto"/>
          </w:tcPr>
          <w:p w:rsidR="00602CF7" w:rsidRDefault="00B02E19" w:rsidP="00B4190A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Health Worker ID</w:t>
            </w: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AE3139" w:rsidRPr="00610CE4" w:rsidRDefault="00AE313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needs to be added into Motech Backend</w:t>
            </w:r>
          </w:p>
          <w:p w:rsidR="008B49E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E024B9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E024B9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C12625" w:rsidRDefault="00C12625" w:rsidP="00C12625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C12625" w:rsidRPr="00610CE4" w:rsidRDefault="00C12625" w:rsidP="0019427C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426F8D">
              <w:rPr>
                <w:rFonts w:ascii="Verdana" w:hAnsi="Verdana"/>
                <w:szCs w:val="20"/>
              </w:rPr>
              <w:t>/mHealthDataInterface/</w:t>
            </w:r>
            <w:r w:rsidR="00877BA2">
              <w:rPr>
                <w:rFonts w:ascii="Verdana" w:hAnsi="Verdana"/>
                <w:szCs w:val="20"/>
              </w:rPr>
              <w:t>healthWork</w:t>
            </w:r>
            <w:r w:rsidR="0019427C">
              <w:rPr>
                <w:rFonts w:ascii="Verdana" w:hAnsi="Verdana"/>
                <w:szCs w:val="20"/>
              </w:rPr>
              <w:t>erDetail</w:t>
            </w:r>
            <w:r w:rsidR="00426F8D">
              <w:rPr>
                <w:rFonts w:ascii="Verdana" w:hAnsi="Verdana"/>
                <w:szCs w:val="20"/>
              </w:rPr>
              <w:t>/{</w:t>
            </w:r>
            <w:r w:rsidR="0019427C">
              <w:rPr>
                <w:rFonts w:ascii="Verdana" w:hAnsi="Verdana"/>
                <w:szCs w:val="20"/>
              </w:rPr>
              <w:t>healthWorkerId}</w:t>
            </w: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9A6DEA" w:rsidRPr="00610CE4" w:rsidRDefault="009A6DE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4F6DC2" w:rsidRPr="00610CE4" w:rsidRDefault="004F6DC2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8B49E9" w:rsidRPr="00610CE4" w:rsidTr="004F6DC2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8B49E9" w:rsidRPr="00610CE4" w:rsidTr="008A1340">
              <w:tc>
                <w:tcPr>
                  <w:tcW w:w="996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B02E19" w:rsidRPr="00610CE4" w:rsidTr="008A1340">
              <w:tc>
                <w:tcPr>
                  <w:tcW w:w="996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Health Worker ID exists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B02E19" w:rsidRPr="00610CE4" w:rsidRDefault="00B02E19" w:rsidP="00B02E19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Health Worker Object as Json String</w:t>
                  </w:r>
                </w:p>
              </w:tc>
            </w:tr>
            <w:tr w:rsidR="00B02E19" w:rsidRPr="00610CE4" w:rsidTr="008A1340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Health Worker ID does not exist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B02E19" w:rsidRPr="00610CE4" w:rsidRDefault="00B02E1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B02E19" w:rsidRPr="00610CE4" w:rsidTr="008A1340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B02E19" w:rsidRPr="00610CE4" w:rsidRDefault="00B02E1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B02E19" w:rsidRPr="00610CE4" w:rsidTr="008A1340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TC2.04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B02E19" w:rsidRDefault="00B02E1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B02E19" w:rsidRPr="00610CE4" w:rsidRDefault="00B02E1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</w:tbl>
          <w:p w:rsid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602CF7" w:rsidRP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0F1F68" w:rsidRPr="00610CE4" w:rsidTr="00BD57A6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610CE4" w:rsidRDefault="00B02E19" w:rsidP="00B02E19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>Displays Health Worker Object as Json String</w:t>
                  </w:r>
                </w:p>
              </w:tc>
            </w:tr>
            <w:tr w:rsidR="000F1F68" w:rsidRPr="00610CE4" w:rsidTr="00BD57A6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610CE4" w:rsidRDefault="00B02E19" w:rsidP="00B4190A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Pr="00B02E19">
                    <w:rPr>
                      <w:rFonts w:ascii="Verdana" w:hAnsi="Verdana"/>
                      <w:sz w:val="20"/>
                      <w:szCs w:val="20"/>
                    </w:rPr>
                    <w:t>Object Not Found</w:t>
                  </w:r>
                </w:p>
              </w:tc>
            </w:tr>
            <w:tr w:rsidR="000F1F68" w:rsidRPr="00610CE4" w:rsidTr="00BD57A6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B02E19" w:rsidRDefault="00B02E19" w:rsidP="00B02E19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  <w:tr w:rsidR="00B02E19" w:rsidRPr="00610CE4" w:rsidTr="00BD57A6">
              <w:tc>
                <w:tcPr>
                  <w:tcW w:w="996" w:type="dxa"/>
                  <w:shd w:val="clear" w:color="auto" w:fill="auto"/>
                </w:tcPr>
                <w:p w:rsidR="00B02E19" w:rsidRPr="00610CE4" w:rsidRDefault="00B02E1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TC2.04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B02E19" w:rsidRPr="00B02E19" w:rsidRDefault="00B02E19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</w:tbl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B49E9" w:rsidRPr="00610CE4" w:rsidTr="00EE350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8B49E9" w:rsidRPr="00610CE4" w:rsidTr="000E78C3">
        <w:trPr>
          <w:trHeight w:val="3952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165"/>
              <w:gridCol w:w="1620"/>
              <w:gridCol w:w="1710"/>
              <w:gridCol w:w="4792"/>
            </w:tblGrid>
            <w:tr w:rsidR="00EE3506" w:rsidRPr="00610CE4" w:rsidTr="00EE3506">
              <w:tc>
                <w:tcPr>
                  <w:tcW w:w="1165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62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71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792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351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52BDF9F7" wp14:editId="5D2B5976">
                        <wp:extent cx="2876764" cy="1567867"/>
                        <wp:effectExtent l="0" t="0" r="0" b="0"/>
                        <wp:docPr id="11" name="Picture 11" descr="C:\Users\charu_g\Documents\26th\health_worker_details_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charu_g\Documents\26th\health_worker_details_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2790" cy="15711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351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FF37F2" w:rsidRDefault="00FF37F2" w:rsidP="00B4190A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 w:rsidRPr="00FF37F2">
                    <w:rPr>
                      <w:rFonts w:ascii="Verdana" w:hAnsi="Verdana"/>
                      <w:szCs w:val="20"/>
                    </w:rPr>
                    <w:t>{"person":{"display":"Abhishek Gupta","uuid":"b55d11ec-0401-4700-aec0-a1b14d3cbc38","birthdateEstimated":false,"dead":false},"identifier":"100-5","retired":false,"uuid":"3b26dfa0-275a-4299-84f8-be6e8f5e28dd"}</w:t>
                  </w:r>
                  <w:r w:rsidRPr="00FF37F2">
                    <w:rPr>
                      <w:rFonts w:ascii="Verdana" w:hAnsi="Verdana"/>
                      <w:szCs w:val="20"/>
                    </w:rPr>
                    <w:br/>
                  </w:r>
                </w:p>
              </w:tc>
            </w:tr>
            <w:tr w:rsidR="009A6C49" w:rsidRPr="00610CE4" w:rsidTr="009A6C49">
              <w:trPr>
                <w:trHeight w:val="1189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6313F0D0" wp14:editId="0F0A3973">
                        <wp:extent cx="2928135" cy="1376737"/>
                        <wp:effectExtent l="0" t="0" r="5715" b="0"/>
                        <wp:docPr id="12" name="Picture 12" descr="C:\Users\charu_g\Documents\26th\health_worker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charu_g\Documents\26th\health_worker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7911" cy="138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189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EC7E17" w:rsidRDefault="00EC7E17" w:rsidP="00B4190A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</w:p>
                <w:p w:rsidR="009A6C49" w:rsidRDefault="00EC7E17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9A6C49" w:rsidRPr="00610CE4" w:rsidTr="009A6C49">
              <w:trPr>
                <w:trHeight w:val="1189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TC2.03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164ABB1C" wp14:editId="4BF8DBD7">
                        <wp:extent cx="2928135" cy="1376737"/>
                        <wp:effectExtent l="0" t="0" r="5715" b="0"/>
                        <wp:docPr id="13" name="Picture 13" descr="C:\Users\charu_g\Documents\26th\health_worker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charu_g\Documents\26th\health_worker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7911" cy="138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189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2C76A5" w:rsidRDefault="002C76A5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2C76A5" w:rsidRPr="00610CE4" w:rsidTr="002C76A5">
              <w:trPr>
                <w:trHeight w:val="112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2C76A5" w:rsidRPr="00610CE4" w:rsidRDefault="002C76A5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TC2.04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2C76A5" w:rsidRPr="00610CE4" w:rsidRDefault="002C76A5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2C76A5" w:rsidRDefault="002C76A5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2C76A5" w:rsidRPr="00610CE4" w:rsidRDefault="002C76A5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792" w:type="dxa"/>
                  <w:shd w:val="clear" w:color="auto" w:fill="auto"/>
                </w:tcPr>
                <w:p w:rsidR="002C76A5" w:rsidRPr="00610CE4" w:rsidRDefault="002C76A5" w:rsidP="00B4190A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2516A990" wp14:editId="7173C6B6">
                        <wp:extent cx="2928135" cy="1376737"/>
                        <wp:effectExtent l="0" t="0" r="5715" b="0"/>
                        <wp:docPr id="14" name="Picture 14" descr="C:\Users\charu_g\Documents\26th\health_worker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charu_g\Documents\26th\health_worker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7911" cy="138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C76A5" w:rsidRPr="00610CE4" w:rsidTr="00EE3506">
              <w:trPr>
                <w:trHeight w:val="1126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2C76A5" w:rsidRDefault="002C76A5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2C76A5" w:rsidRDefault="002C76A5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2C76A5" w:rsidRDefault="002C76A5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2C76A5" w:rsidRDefault="002C76A5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2C76A5" w:rsidRDefault="002C76A5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</w:tbl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B49E9" w:rsidRDefault="008B49E9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54870" w:rsidRDefault="00B54870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54870" w:rsidRPr="00610CE4" w:rsidRDefault="00B54870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144B59" w:rsidRDefault="00144B59" w:rsidP="00144B59">
      <w:pPr>
        <w:spacing w:line="276" w:lineRule="auto"/>
        <w:rPr>
          <w:rFonts w:ascii="Verdana" w:hAnsi="Verdana"/>
          <w:szCs w:val="20"/>
        </w:rPr>
      </w:pPr>
    </w:p>
    <w:p w:rsidR="00B54870" w:rsidRDefault="00B54870" w:rsidP="00144B59">
      <w:pPr>
        <w:spacing w:line="276" w:lineRule="auto"/>
        <w:rPr>
          <w:rFonts w:ascii="Verdana" w:hAnsi="Verdana"/>
          <w:szCs w:val="20"/>
        </w:rPr>
      </w:pPr>
    </w:p>
    <w:p w:rsidR="00B54870" w:rsidRDefault="00B54870" w:rsidP="00144B59">
      <w:pPr>
        <w:spacing w:line="276" w:lineRule="auto"/>
        <w:rPr>
          <w:rFonts w:ascii="Verdana" w:hAnsi="Verdana"/>
          <w:szCs w:val="20"/>
        </w:rPr>
      </w:pPr>
    </w:p>
    <w:p w:rsidR="00B54870" w:rsidRDefault="00B54870" w:rsidP="00144B59">
      <w:pPr>
        <w:spacing w:line="276" w:lineRule="auto"/>
        <w:rPr>
          <w:rFonts w:ascii="Verdana" w:hAnsi="Verdana"/>
          <w:szCs w:val="20"/>
        </w:rPr>
      </w:pPr>
    </w:p>
    <w:p w:rsidR="00B54870" w:rsidRDefault="00B54870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B54870" w:rsidRPr="00610CE4" w:rsidTr="005A2597">
        <w:tc>
          <w:tcPr>
            <w:tcW w:w="9513" w:type="dxa"/>
            <w:shd w:val="clear" w:color="auto" w:fill="008080"/>
          </w:tcPr>
          <w:p w:rsidR="00B54870" w:rsidRPr="00610CE4" w:rsidRDefault="00B54870" w:rsidP="005A2597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Name</w:t>
            </w:r>
          </w:p>
        </w:tc>
      </w:tr>
      <w:tr w:rsidR="00B54870" w:rsidRPr="002B24AC" w:rsidTr="005A2597">
        <w:tc>
          <w:tcPr>
            <w:tcW w:w="9513" w:type="dxa"/>
            <w:shd w:val="clear" w:color="auto" w:fill="auto"/>
          </w:tcPr>
          <w:p w:rsidR="00B54870" w:rsidRPr="002B24AC" w:rsidRDefault="00B54870" w:rsidP="005A2597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getMotherDetail()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through RestClient</w:t>
            </w:r>
          </w:p>
        </w:tc>
      </w:tr>
    </w:tbl>
    <w:p w:rsidR="00B54870" w:rsidRPr="00610CE4" w:rsidRDefault="00B54870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144B59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44B59" w:rsidRPr="00610CE4" w:rsidRDefault="00144B59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TC3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44B59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144B59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44B59" w:rsidRPr="00610CE4" w:rsidRDefault="00144B59" w:rsidP="00DA33EF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</w:t>
            </w:r>
            <w:r w:rsidR="00DA33EF">
              <w:rPr>
                <w:rFonts w:ascii="Verdana" w:hAnsi="Verdana"/>
              </w:rPr>
              <w:t>mother</w:t>
            </w:r>
            <w:r>
              <w:rPr>
                <w:rFonts w:ascii="Verdana" w:hAnsi="Verdana"/>
              </w:rPr>
              <w:t xml:space="preserve"> detail through Patient ID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Pr="00610CE4">
              <w:rPr>
                <w:rFonts w:ascii="Verdana" w:hAnsi="Verdana"/>
                <w:szCs w:val="20"/>
              </w:rPr>
              <w:t>-Sep -</w:t>
            </w:r>
            <w:r>
              <w:rPr>
                <w:rFonts w:ascii="Verdana" w:hAnsi="Verdana"/>
                <w:szCs w:val="20"/>
              </w:rPr>
              <w:t>20</w:t>
            </w:r>
            <w:r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Pr="00F05609" w:rsidRDefault="00DA33EF" w:rsidP="00DA33EF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Mother</w:t>
            </w:r>
            <w:r w:rsidR="00144B59">
              <w:rPr>
                <w:rFonts w:ascii="Verdana" w:hAnsi="Verdana"/>
              </w:rPr>
              <w:t xml:space="preserve"> detail is fetched using the web service exposed API </w:t>
            </w:r>
            <w:r w:rsidR="00144B59" w:rsidRPr="002B24AC">
              <w:rPr>
                <w:rFonts w:ascii="Verdana" w:hAnsi="Verdana" w:cs="Consolas"/>
                <w:color w:val="000000"/>
                <w:szCs w:val="20"/>
                <w:lang w:val="en-US"/>
              </w:rPr>
              <w:t>get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Mother</w:t>
            </w:r>
            <w:r w:rsidR="00144B59" w:rsidRPr="002B24AC">
              <w:rPr>
                <w:rFonts w:ascii="Verdana" w:hAnsi="Verdana" w:cs="Consolas"/>
                <w:color w:val="000000"/>
                <w:szCs w:val="20"/>
                <w:lang w:val="en-US"/>
              </w:rPr>
              <w:t>Detail</w:t>
            </w:r>
            <w:r w:rsidR="00144B59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()</w:t>
            </w:r>
            <w:r w:rsidR="00144B59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APIs as exposed by mHealth Data Interface.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Default="007B7F9F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Patient</w:t>
            </w:r>
            <w:r w:rsidR="00144B59">
              <w:rPr>
                <w:rFonts w:ascii="Verdana" w:hAnsi="Verdana"/>
                <w:szCs w:val="20"/>
                <w:lang w:val="en-US"/>
              </w:rPr>
              <w:t xml:space="preserve"> ID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needs to be added into Motech Backend</w:t>
            </w:r>
          </w:p>
          <w:p w:rsidR="00144B5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C074FB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C074FB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B13147" w:rsidRDefault="00B13147" w:rsidP="00B13147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13147" w:rsidRPr="00610CE4" w:rsidRDefault="00B13147" w:rsidP="006955EF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1A0B23">
              <w:rPr>
                <w:rFonts w:ascii="Verdana" w:hAnsi="Verdana"/>
                <w:szCs w:val="20"/>
              </w:rPr>
              <w:t>/mHealthDataInterface/mother</w:t>
            </w:r>
            <w:r w:rsidR="006955EF">
              <w:rPr>
                <w:rFonts w:ascii="Verdana" w:hAnsi="Verdana"/>
                <w:szCs w:val="20"/>
              </w:rPr>
              <w:t>Detail</w:t>
            </w:r>
            <w:r w:rsidR="001A0B23">
              <w:rPr>
                <w:rFonts w:ascii="Verdana" w:hAnsi="Verdana"/>
                <w:szCs w:val="20"/>
              </w:rPr>
              <w:t>/{</w:t>
            </w:r>
            <w:r w:rsidR="00694BD9">
              <w:rPr>
                <w:rFonts w:ascii="Verdana" w:hAnsi="Verdana"/>
                <w:szCs w:val="20"/>
              </w:rPr>
              <w:t>patientId}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144B59" w:rsidRPr="00610CE4" w:rsidTr="00215BC8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144B59" w:rsidRPr="00610CE4" w:rsidTr="00215BC8">
              <w:tc>
                <w:tcPr>
                  <w:tcW w:w="996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Patient</w:t>
                  </w:r>
                  <w:r w:rsidR="00144B59">
                    <w:rPr>
                      <w:rFonts w:ascii="Verdana" w:hAnsi="Verdana" w:cs="Arial"/>
                      <w:szCs w:val="20"/>
                    </w:rPr>
                    <w:t xml:space="preserve"> ID exists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144B59" w:rsidP="007B7F9F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7B7F9F">
                    <w:rPr>
                      <w:rFonts w:ascii="Verdana" w:hAnsi="Verdana"/>
                      <w:szCs w:val="20"/>
                    </w:rPr>
                    <w:t>Patient</w:t>
                  </w:r>
                  <w:r>
                    <w:rPr>
                      <w:rFonts w:ascii="Verdana" w:hAnsi="Verdana"/>
                      <w:szCs w:val="20"/>
                    </w:rPr>
                    <w:t xml:space="preserve"> Object as Json String</w:t>
                  </w:r>
                </w:p>
              </w:tc>
            </w:tr>
            <w:tr w:rsidR="00144B59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Patient</w:t>
                  </w:r>
                  <w:r w:rsidR="00144B59">
                    <w:rPr>
                      <w:rFonts w:ascii="Verdana" w:hAnsi="Verdana" w:cs="Arial"/>
                      <w:szCs w:val="20"/>
                    </w:rPr>
                    <w:t xml:space="preserve"> ID does not exist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144B59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144B59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>
                    <w:rPr>
                      <w:rFonts w:ascii="Verdana" w:hAnsi="Verdana"/>
                      <w:b/>
                      <w:szCs w:val="20"/>
                    </w:rPr>
                    <w:t>.04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</w:tbl>
          <w:p w:rsidR="00144B59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144B59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144B59" w:rsidRPr="00602CF7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610CE4" w:rsidRDefault="00144B59" w:rsidP="007B7F9F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7B7F9F">
                    <w:rPr>
                      <w:rFonts w:ascii="Verdana" w:hAnsi="Verdana"/>
                    </w:rPr>
                    <w:t>Patient</w:t>
                  </w:r>
                  <w:r>
                    <w:rPr>
                      <w:rFonts w:ascii="Verdana" w:hAnsi="Verdana"/>
                    </w:rPr>
                    <w:t xml:space="preserve"> Object as Json String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610CE4" w:rsidRDefault="00144B59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Pr="00B02E19">
                    <w:rPr>
                      <w:rFonts w:ascii="Verdana" w:hAnsi="Verdana"/>
                      <w:sz w:val="20"/>
                      <w:szCs w:val="20"/>
                    </w:rPr>
                    <w:t>Object Not Found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B02E19" w:rsidRDefault="00144B59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>
                    <w:rPr>
                      <w:rFonts w:ascii="Verdana" w:hAnsi="Verdana"/>
                      <w:b/>
                      <w:szCs w:val="20"/>
                    </w:rPr>
                    <w:t>.04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B02E19" w:rsidRDefault="00144B59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</w:tbl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p w:rsidR="00144B59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144B59" w:rsidRPr="00610CE4" w:rsidTr="00D15A02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Results</w:t>
            </w:r>
          </w:p>
        </w:tc>
      </w:tr>
      <w:tr w:rsidR="00144B59" w:rsidRPr="00610CE4" w:rsidTr="00D15A02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165"/>
              <w:gridCol w:w="1440"/>
              <w:gridCol w:w="1800"/>
              <w:gridCol w:w="4882"/>
            </w:tblGrid>
            <w:tr w:rsidR="00D15A02" w:rsidRPr="00610CE4" w:rsidTr="00D15A02">
              <w:trPr>
                <w:trHeight w:val="316"/>
              </w:trPr>
              <w:tc>
                <w:tcPr>
                  <w:tcW w:w="1165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0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882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214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7B7F9F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6FDF0A50" wp14:editId="5A9B8B68">
                        <wp:extent cx="3010328" cy="1405481"/>
                        <wp:effectExtent l="0" t="0" r="0" b="4445"/>
                        <wp:docPr id="15" name="Picture 15" descr="C:\Users\charu_g\Documents\26th\motherdetail_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charu_g\Documents\26th\motherdetail_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5052" cy="14123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5A2597">
              <w:trPr>
                <w:trHeight w:val="1700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7B7F9F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6D01CE" w:rsidRDefault="0071408C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6D01CE" w:rsidRDefault="006D01CE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5A2597">
                    <w:rPr>
                      <w:rFonts w:ascii="Verdana" w:hAnsi="Verdana"/>
                      <w:sz w:val="18"/>
                      <w:szCs w:val="20"/>
                    </w:rPr>
                    <w:t>{"uuid":"bd8c7978-38b7-11e4-b455-3860778d36da","identifiers":[{"uuid":"bd532861-38b7-11e4-b455-3860778d36da","identifier":"101-6","identifierType":{"uuid":"8d793bee-c2cc-11de-8d13-0010c6dffd0f"},"location":{"uuid":"8d6c993e-c2cc-11de-8d13-0010c6dffd0f"}},{"uuid":"bd532636-38b7-11e4-b455-3860778d36da","identifier":"101","identifierType":{"uuid":"8d79403a-c2cc-11de-8d13-0010c6dffd0f"},"location":{"uuid":"8d6c993e-c2cc-11de-8d13-0010c6dffd0f"}}],"person":{"display":"Mr. Horatio L Hornblower Esq.","uuid":"bd8c7978-38b7-11e4-b455-3860778d36da","gender":"M","age":73,"birthdate":"May 1, 1941 12:00:20 AM","birthdateEstimated":false,"dead":false,"preferredName":{"uuid":"bdc5d0da-38b7-11e4-b455-3860778d36da","display":"Mr. Horatio L Hornblower Esq.","givenName":"Horatio","middleName":"L","familyName":"Hornblower"},"names":[{"uuid":"bdc5d0da-38b7-11e4-b455-3860778d36da","display":"Mr. Horatio L Hornblower Esq.","givenName":"Horatio","middleName":"L","familyName":"Hornblower"}],"preferredAddress":{"uuid":"bd9f7fc5-38b7-11e4-b455-3860778d36da","address1":"1050 Wishard Blvd."},"addresses":[{"uuid":"bd9f7fc5-38b7-11e4-b455-3860778d36da","address1":"1050 Wishard Blvd."}],"attributes":[{"display":"Phone Number \u003d 8569456523","uuid":"b9d55089-643e-4069-9478-aa284f7858c6","value":"8569456523","attributeType":{"uuid":"040ebec1-6c4b-4912-9713-3d2575e251cb"},"links":[{"uri":"http://localhost:8080/openmrs/ws/rest/v1/person/bd8c7978-38b7-</w:t>
                  </w:r>
                  <w:r w:rsidRPr="005A2597">
                    <w:rPr>
                      <w:rFonts w:ascii="Verdana" w:hAnsi="Verdana"/>
                      <w:sz w:val="18"/>
                      <w:szCs w:val="20"/>
                    </w:rPr>
                    <w:lastRenderedPageBreak/>
                    <w:t>11e4-b455-3860778d36da/attribute/b9d55089-643e-4069-9478-aa284f7858c6"},{"uri":"http://localhost:8080/openmrs/ws/rest/v1/person/bd8c7978-38b7-11e4-b455-3860778d36da/attribute/b9d55089-643e-4069-9478-aa284f7858c6?v\u003dfull"}]}]}}</w:t>
                  </w:r>
                </w:p>
              </w:tc>
            </w:tr>
            <w:tr w:rsidR="003A5464" w:rsidRPr="00610CE4" w:rsidTr="003A5464">
              <w:trPr>
                <w:trHeight w:val="120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TC3.02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1C4007CC" wp14:editId="5F77EFFA">
                        <wp:extent cx="3010328" cy="1394283"/>
                        <wp:effectExtent l="0" t="0" r="0" b="0"/>
                        <wp:docPr id="16" name="Picture 16" descr="C:\Users\charu_g\Documents\26th\mother_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charu_g\Documents\26th\mother_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2935" cy="14001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A5464" w:rsidRPr="00610CE4" w:rsidTr="00D15A02">
              <w:trPr>
                <w:trHeight w:val="1205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03B95" w:rsidRDefault="00903B9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3A5464" w:rsidRPr="00610CE4" w:rsidTr="003A5464">
              <w:trPr>
                <w:trHeight w:val="120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TC3.03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173E45FB" wp14:editId="4B0F60D6">
                        <wp:extent cx="3010328" cy="1394283"/>
                        <wp:effectExtent l="0" t="0" r="0" b="0"/>
                        <wp:docPr id="17" name="Picture 17" descr="C:\Users\charu_g\Documents\26th\mother_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charu_g\Documents\26th\mother_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2935" cy="14001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A5464" w:rsidRPr="00610CE4" w:rsidTr="00D15A02">
              <w:trPr>
                <w:trHeight w:val="1205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03B95" w:rsidRDefault="00903B9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3A5464" w:rsidRPr="00610CE4" w:rsidTr="003A5464">
              <w:trPr>
                <w:trHeight w:val="120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TC3.04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2802C37E" wp14:editId="0D1272C5">
                        <wp:extent cx="3010328" cy="1394283"/>
                        <wp:effectExtent l="0" t="0" r="0" b="0"/>
                        <wp:docPr id="18" name="Picture 18" descr="C:\Users\charu_g\Documents\26th\mother_detail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charu_g\Documents\26th\mother_detail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2935" cy="14001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A5464" w:rsidRPr="00610CE4" w:rsidTr="00D15A02">
              <w:trPr>
                <w:trHeight w:val="1205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03B95" w:rsidRDefault="00903B9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</w:tbl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2060C5" w:rsidRDefault="002060C5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2B24AC" w:rsidRDefault="008E797E" w:rsidP="00A50CA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="007B7F9F" w:rsidRPr="002B24AC">
              <w:rPr>
                <w:rFonts w:ascii="Verdana" w:hAnsi="Verdana"/>
                <w:szCs w:val="20"/>
              </w:rPr>
              <w:t xml:space="preserve">Web service </w:t>
            </w:r>
            <w:r w:rsidR="007B7F9F">
              <w:rPr>
                <w:rFonts w:ascii="Verdana" w:hAnsi="Verdana"/>
                <w:szCs w:val="20"/>
              </w:rPr>
              <w:t>API</w:t>
            </w:r>
            <w:r w:rsidR="007B7F9F" w:rsidRPr="002B24AC">
              <w:rPr>
                <w:rFonts w:ascii="Verdana" w:hAnsi="Verdana"/>
                <w:szCs w:val="20"/>
              </w:rPr>
              <w:t xml:space="preserve"> </w:t>
            </w:r>
            <w:r w:rsidR="007B7F9F"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get</w:t>
            </w:r>
            <w:r w:rsidR="00A50CA4"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Mother</w:t>
            </w:r>
            <w:r w:rsidR="007B7F9F"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Village()</w:t>
            </w:r>
            <w:r w:rsidR="007B7F9F"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through RestClient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7B7F9F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7F9F" w:rsidRPr="00610CE4" w:rsidRDefault="007B7F9F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TC4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B7F9F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7B7F9F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7F9F" w:rsidRPr="00610CE4" w:rsidRDefault="007B7F9F" w:rsidP="00A50CA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</w:t>
            </w:r>
            <w:r w:rsidR="00A50CA4">
              <w:rPr>
                <w:rFonts w:ascii="Verdana" w:hAnsi="Verdana"/>
              </w:rPr>
              <w:t>mother</w:t>
            </w:r>
            <w:r>
              <w:rPr>
                <w:rFonts w:ascii="Verdana" w:hAnsi="Verdana"/>
              </w:rPr>
              <w:t xml:space="preserve"> village / location detail through Patient ID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Pr="00610CE4">
              <w:rPr>
                <w:rFonts w:ascii="Verdana" w:hAnsi="Verdana"/>
                <w:szCs w:val="20"/>
              </w:rPr>
              <w:t>-Sep -</w:t>
            </w:r>
            <w:r>
              <w:rPr>
                <w:rFonts w:ascii="Verdana" w:hAnsi="Verdana"/>
                <w:szCs w:val="20"/>
              </w:rPr>
              <w:t>20</w:t>
            </w:r>
            <w:r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F05609" w:rsidRDefault="00C60E04" w:rsidP="003D0A69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Mother</w:t>
            </w:r>
            <w:r w:rsidR="007B7F9F">
              <w:rPr>
                <w:rFonts w:ascii="Verdana" w:hAnsi="Verdana"/>
              </w:rPr>
              <w:t xml:space="preserve">’s location detail is fetched using the web service exposed API </w:t>
            </w:r>
            <w:r w:rsidR="007B7F9F" w:rsidRPr="002B24AC">
              <w:rPr>
                <w:rFonts w:ascii="Verdana" w:hAnsi="Verdana" w:cs="Consolas"/>
                <w:color w:val="000000"/>
                <w:szCs w:val="20"/>
                <w:lang w:val="en-US"/>
              </w:rPr>
              <w:t>get</w:t>
            </w:r>
            <w:r w:rsidR="003D0A69">
              <w:rPr>
                <w:rFonts w:ascii="Verdana" w:hAnsi="Verdana" w:cs="Consolas"/>
                <w:color w:val="000000"/>
                <w:szCs w:val="20"/>
                <w:lang w:val="en-US"/>
              </w:rPr>
              <w:t>Mother</w:t>
            </w:r>
            <w:r w:rsidR="007B7F9F">
              <w:rPr>
                <w:rFonts w:ascii="Verdana" w:hAnsi="Verdana" w:cs="Consolas"/>
                <w:color w:val="000000"/>
                <w:szCs w:val="20"/>
                <w:lang w:val="en-US"/>
              </w:rPr>
              <w:t>Village</w:t>
            </w:r>
            <w:r w:rsidR="007B7F9F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()</w:t>
            </w:r>
            <w:r w:rsidR="007B7F9F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APIs as exposed by mHealth Data Interface.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Default="008E797E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Patient ID</w:t>
            </w:r>
          </w:p>
        </w:tc>
      </w:tr>
    </w:tbl>
    <w:p w:rsidR="007B7F9F" w:rsidRDefault="007B7F9F" w:rsidP="007B7F9F">
      <w:pPr>
        <w:spacing w:line="276" w:lineRule="auto"/>
        <w:rPr>
          <w:rFonts w:ascii="Verdana" w:hAnsi="Verdana"/>
          <w:szCs w:val="20"/>
        </w:rPr>
      </w:pPr>
    </w:p>
    <w:p w:rsidR="00903B95" w:rsidRPr="00610CE4" w:rsidRDefault="00903B95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needs to be added into Motech Backend</w:t>
            </w:r>
          </w:p>
          <w:p w:rsidR="007B7F9F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C074FB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C074FB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C07B32" w:rsidRDefault="00C07B32" w:rsidP="00C07B32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C07B32" w:rsidRPr="00610CE4" w:rsidRDefault="00C07B32" w:rsidP="00A02CC6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6D5A23">
              <w:rPr>
                <w:rFonts w:ascii="Verdana" w:hAnsi="Verdana"/>
                <w:szCs w:val="20"/>
              </w:rPr>
              <w:t>/mHealthDataInterface/</w:t>
            </w:r>
            <w:r w:rsidR="000F31C9">
              <w:rPr>
                <w:rFonts w:ascii="Verdana" w:hAnsi="Verdana"/>
                <w:szCs w:val="20"/>
              </w:rPr>
              <w:t>motherVillage/{</w:t>
            </w:r>
            <w:r w:rsidR="00A02CC6">
              <w:rPr>
                <w:rFonts w:ascii="Verdana" w:hAnsi="Verdana"/>
                <w:szCs w:val="20"/>
              </w:rPr>
              <w:t>patient</w:t>
            </w:r>
            <w:r w:rsidR="000F31C9">
              <w:rPr>
                <w:rFonts w:ascii="Verdana" w:hAnsi="Verdana"/>
                <w:szCs w:val="20"/>
              </w:rPr>
              <w:t>Id}</w:t>
            </w:r>
          </w:p>
        </w:tc>
      </w:tr>
    </w:tbl>
    <w:p w:rsidR="007B7F9F" w:rsidRDefault="007B7F9F" w:rsidP="007B7F9F">
      <w:pPr>
        <w:spacing w:line="276" w:lineRule="auto"/>
        <w:rPr>
          <w:rFonts w:ascii="Verdana" w:hAnsi="Verdana"/>
          <w:szCs w:val="20"/>
        </w:rPr>
      </w:pPr>
    </w:p>
    <w:p w:rsidR="00694EF1" w:rsidRPr="00610CE4" w:rsidRDefault="00694EF1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7B7F9F" w:rsidRPr="00610CE4" w:rsidTr="00FD1FC5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7B7F9F" w:rsidRPr="00610CE4" w:rsidTr="00FD1FC5">
              <w:tc>
                <w:tcPr>
                  <w:tcW w:w="996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Patient</w:t>
                  </w:r>
                  <w:r w:rsidR="007B7F9F">
                    <w:rPr>
                      <w:rFonts w:ascii="Verdana" w:hAnsi="Verdana" w:cs="Arial"/>
                      <w:szCs w:val="20"/>
                    </w:rPr>
                    <w:t xml:space="preserve"> ID exists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7B7F9F" w:rsidP="008E797E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8E797E">
                    <w:rPr>
                      <w:rFonts w:ascii="Verdana" w:hAnsi="Verdana"/>
                      <w:szCs w:val="20"/>
                    </w:rPr>
                    <w:t xml:space="preserve">Location </w:t>
                  </w:r>
                  <w:r>
                    <w:rPr>
                      <w:rFonts w:ascii="Verdana" w:hAnsi="Verdana"/>
                      <w:szCs w:val="20"/>
                    </w:rPr>
                    <w:t>Object as Json String</w:t>
                  </w:r>
                </w:p>
              </w:tc>
            </w:tr>
            <w:tr w:rsidR="007B7F9F" w:rsidRPr="00610CE4" w:rsidTr="00FD1FC5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Patient</w:t>
                  </w:r>
                  <w:r w:rsidR="007B7F9F">
                    <w:rPr>
                      <w:rFonts w:ascii="Verdana" w:hAnsi="Verdana" w:cs="Arial"/>
                      <w:szCs w:val="20"/>
                    </w:rPr>
                    <w:t xml:space="preserve"> ID does not exist in OpenMRS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7B7F9F" w:rsidRPr="00610CE4" w:rsidTr="00FD1FC5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7B7F9F" w:rsidRPr="00610CE4" w:rsidTr="00FD1FC5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>
                    <w:rPr>
                      <w:rFonts w:ascii="Verdana" w:hAnsi="Verdana"/>
                      <w:b/>
                      <w:szCs w:val="20"/>
                    </w:rPr>
                    <w:t>.04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</w:tbl>
          <w:p w:rsidR="007B7F9F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Pr="00602CF7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7B7F9F" w:rsidRPr="00610CE4" w:rsidTr="00FD1FC5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610CE4" w:rsidRDefault="007B7F9F" w:rsidP="00FF159E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8E797E">
                    <w:rPr>
                      <w:rFonts w:ascii="Verdana" w:hAnsi="Verdana"/>
                    </w:rPr>
                    <w:t>Location</w:t>
                  </w:r>
                  <w:r>
                    <w:rPr>
                      <w:rFonts w:ascii="Verdana" w:hAnsi="Verdana"/>
                    </w:rPr>
                    <w:t xml:space="preserve"> Object </w:t>
                  </w:r>
                  <w:r w:rsidR="008E797E">
                    <w:rPr>
                      <w:rFonts w:ascii="Verdana" w:hAnsi="Verdana"/>
                    </w:rPr>
                    <w:t xml:space="preserve">(of </w:t>
                  </w:r>
                  <w:r w:rsidR="00FF159E">
                    <w:rPr>
                      <w:rFonts w:ascii="Verdana" w:hAnsi="Verdana"/>
                    </w:rPr>
                    <w:t>Mother</w:t>
                  </w:r>
                  <w:r w:rsidR="008E797E">
                    <w:rPr>
                      <w:rFonts w:ascii="Verdana" w:hAnsi="Verdana"/>
                    </w:rPr>
                    <w:t xml:space="preserve">) </w:t>
                  </w:r>
                  <w:r>
                    <w:rPr>
                      <w:rFonts w:ascii="Verdana" w:hAnsi="Verdana"/>
                    </w:rPr>
                    <w:t>as Json String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610CE4" w:rsidRDefault="007B7F9F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Pr="00B02E19">
                    <w:rPr>
                      <w:rFonts w:ascii="Verdana" w:hAnsi="Verdana"/>
                      <w:sz w:val="20"/>
                      <w:szCs w:val="20"/>
                    </w:rPr>
                    <w:t>Object Not Found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B02E19" w:rsidRDefault="007B7F9F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>
                    <w:rPr>
                      <w:rFonts w:ascii="Verdana" w:hAnsi="Verdana"/>
                      <w:b/>
                      <w:szCs w:val="20"/>
                    </w:rPr>
                    <w:t>.04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B02E19" w:rsidRDefault="007B7F9F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</w:tbl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Results</w:t>
            </w:r>
          </w:p>
        </w:tc>
      </w:tr>
      <w:tr w:rsidR="007B7F9F" w:rsidRPr="00610CE4" w:rsidTr="00FD1FC5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440"/>
              <w:gridCol w:w="1890"/>
              <w:gridCol w:w="4882"/>
            </w:tblGrid>
            <w:tr w:rsidR="002F3A21" w:rsidRPr="00610CE4" w:rsidTr="00FD1FC5">
              <w:tc>
                <w:tcPr>
                  <w:tcW w:w="1075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9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882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FD1FC5">
              <w:trPr>
                <w:trHeight w:val="1481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6130D7EB" wp14:editId="29D838BA">
                        <wp:extent cx="3071973" cy="1715784"/>
                        <wp:effectExtent l="0" t="0" r="0" b="0"/>
                        <wp:docPr id="19" name="Picture 19" descr="C:\Users\charu_g\Documents\26th\mother_village_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Users\charu_g\Documents\26th\mother_village_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7890" cy="17190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80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AB19BE" w:rsidRDefault="00AB19BE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AB19BE" w:rsidRDefault="00AB19BE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5A2597">
                    <w:rPr>
                      <w:rFonts w:ascii="Verdana" w:hAnsi="Verdana"/>
                      <w:sz w:val="18"/>
                      <w:szCs w:val="20"/>
                    </w:rPr>
                    <w:t>{"uuid":"8d6c993e-c2cc-11de-8d13-0010c6dffd0f","name":"Noida","stateProvince":"","country":""}</w:t>
                  </w:r>
                </w:p>
              </w:tc>
            </w:tr>
            <w:tr w:rsidR="00C83778" w:rsidRPr="00610CE4" w:rsidTr="00FD1FC5">
              <w:trPr>
                <w:trHeight w:val="1473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TC4.02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236BA5A0" wp14:editId="73BDA74A">
                        <wp:extent cx="3071973" cy="1713455"/>
                        <wp:effectExtent l="0" t="0" r="0" b="1270"/>
                        <wp:docPr id="20" name="Picture 20" descr="C:\Users\charu_g\Documents\26th\mother_village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charu_g\Documents\26th\mother_village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5439" cy="17153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7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694EF1" w:rsidRDefault="00694EF1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C83778" w:rsidRPr="00610CE4" w:rsidTr="00FD1FC5">
              <w:trPr>
                <w:trHeight w:val="1473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TC4.03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3D023778" wp14:editId="1916C56C">
                        <wp:extent cx="3071973" cy="1713455"/>
                        <wp:effectExtent l="0" t="0" r="0" b="1270"/>
                        <wp:docPr id="21" name="Picture 21" descr="C:\Users\charu_g\Documents\26th\mother_village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charu_g\Documents\26th\mother_village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5439" cy="17153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7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694EF1" w:rsidRDefault="00694EF1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C83778" w:rsidRPr="00610CE4" w:rsidTr="00FD1FC5">
              <w:trPr>
                <w:trHeight w:val="1473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TC4.04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51FC7B75" wp14:editId="5E190AF9">
                        <wp:extent cx="3071973" cy="1713455"/>
                        <wp:effectExtent l="0" t="0" r="0" b="1270"/>
                        <wp:docPr id="22" name="Picture 22" descr="C:\Users\charu_g\Documents\26th\mother_village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charu_g\Documents\26th\mother_village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5439" cy="17153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7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694EF1" w:rsidRDefault="00694EF1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</w:tbl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3F1A62" w:rsidRPr="00610CE4" w:rsidRDefault="003F1A62" w:rsidP="00B4190A">
      <w:pPr>
        <w:spacing w:line="276" w:lineRule="auto"/>
        <w:rPr>
          <w:rFonts w:ascii="Verdana" w:hAnsi="Verdana"/>
          <w:szCs w:val="20"/>
        </w:rPr>
      </w:pPr>
    </w:p>
    <w:p w:rsidR="00924497" w:rsidRDefault="00924497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924497" w:rsidRDefault="00924497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Name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2B24AC" w:rsidRDefault="008E797E" w:rsidP="00536C80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getVisitListBy</w:t>
            </w:r>
            <w:r w:rsidR="00536C80"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Mother</w:t>
            </w:r>
            <w:r w:rsidRPr="005A2597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Id()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through RestClient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8E797E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797E" w:rsidRPr="00610CE4" w:rsidRDefault="00920657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TC5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797E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8E797E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797E" w:rsidRPr="00610CE4" w:rsidRDefault="008E797E" w:rsidP="008720F2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</w:t>
            </w:r>
            <w:r w:rsidR="00920657">
              <w:rPr>
                <w:rFonts w:ascii="Verdana" w:hAnsi="Verdana"/>
              </w:rPr>
              <w:t xml:space="preserve">list of Encounter(visit) by health worker with a particular </w:t>
            </w:r>
            <w:r w:rsidR="008720F2">
              <w:rPr>
                <w:rFonts w:ascii="Verdana" w:hAnsi="Verdana"/>
              </w:rPr>
              <w:t>mother</w:t>
            </w:r>
            <w:r>
              <w:rPr>
                <w:rFonts w:ascii="Verdana" w:hAnsi="Verdana"/>
              </w:rPr>
              <w:t xml:space="preserve"> 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Pr="00610CE4">
              <w:rPr>
                <w:rFonts w:ascii="Verdana" w:hAnsi="Verdana"/>
                <w:szCs w:val="20"/>
              </w:rPr>
              <w:t>-Sep -</w:t>
            </w:r>
            <w:r>
              <w:rPr>
                <w:rFonts w:ascii="Verdana" w:hAnsi="Verdana"/>
                <w:szCs w:val="20"/>
              </w:rPr>
              <w:t>20</w:t>
            </w:r>
            <w:r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F05609" w:rsidRDefault="00920657" w:rsidP="008720F2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List of Encounter</w:t>
            </w:r>
            <w:r w:rsidR="00287C1F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 xml:space="preserve">(visit) by health worker with a particular </w:t>
            </w:r>
            <w:r w:rsidR="008720F2">
              <w:rPr>
                <w:rFonts w:ascii="Verdana" w:hAnsi="Verdana"/>
              </w:rPr>
              <w:t>mother</w:t>
            </w:r>
            <w:r w:rsidR="008E797E">
              <w:rPr>
                <w:rFonts w:ascii="Verdana" w:hAnsi="Verdana"/>
              </w:rPr>
              <w:t xml:space="preserve"> is fetched using the web service exposed API </w:t>
            </w:r>
            <w:r w:rsidR="008E797E" w:rsidRPr="002B24AC">
              <w:rPr>
                <w:rFonts w:ascii="Verdana" w:hAnsi="Verdana" w:cs="Consolas"/>
                <w:color w:val="000000"/>
                <w:szCs w:val="20"/>
                <w:lang w:val="en-US"/>
              </w:rPr>
              <w:t>get</w:t>
            </w:r>
            <w:r w:rsidR="005502FD">
              <w:rPr>
                <w:rFonts w:ascii="Verdana" w:hAnsi="Verdana" w:cs="Consolas"/>
                <w:color w:val="000000"/>
                <w:szCs w:val="20"/>
                <w:lang w:val="en-US"/>
              </w:rPr>
              <w:t>Mother</w:t>
            </w:r>
            <w:r w:rsidR="008E797E">
              <w:rPr>
                <w:rFonts w:ascii="Verdana" w:hAnsi="Verdana" w:cs="Consolas"/>
                <w:color w:val="000000"/>
                <w:szCs w:val="20"/>
                <w:lang w:val="en-US"/>
              </w:rPr>
              <w:t>Village</w:t>
            </w:r>
            <w:r w:rsidR="008E797E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()</w:t>
            </w:r>
            <w:r w:rsidR="008E797E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APIs as exposed by mHealth Data Interface.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Default="008E797E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Patient ID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</w:t>
            </w:r>
            <w:r w:rsidR="00E22BD4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to be setup</w:t>
            </w:r>
          </w:p>
          <w:p w:rsidR="00E22BD4" w:rsidRDefault="00E22BD4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</w:t>
            </w:r>
            <w:r w:rsidR="00E22BD4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to be added</w:t>
            </w:r>
            <w:r w:rsidR="00E22BD4">
              <w:rPr>
                <w:rFonts w:ascii="Verdana" w:hAnsi="Verdana"/>
                <w:szCs w:val="20"/>
              </w:rPr>
              <w:t xml:space="preserve"> into Motech Backend</w:t>
            </w:r>
          </w:p>
          <w:p w:rsidR="00E22BD4" w:rsidRDefault="00E22BD4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C074FB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C074FB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CE48BE" w:rsidRDefault="00CE48BE" w:rsidP="00CE48BE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CE48BE" w:rsidRPr="00610CE4" w:rsidRDefault="00CE48BE" w:rsidP="007A079B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287C1F">
              <w:rPr>
                <w:rFonts w:ascii="Verdana" w:hAnsi="Verdana"/>
                <w:szCs w:val="20"/>
              </w:rPr>
              <w:t>/mHealthDataInterface/</w:t>
            </w:r>
            <w:r w:rsidR="007A079B">
              <w:rPr>
                <w:rFonts w:ascii="Verdana" w:hAnsi="Verdana"/>
                <w:szCs w:val="20"/>
              </w:rPr>
              <w:t>visitListByMotherId</w:t>
            </w:r>
            <w:r w:rsidR="00287C1F">
              <w:rPr>
                <w:rFonts w:ascii="Verdana" w:hAnsi="Verdana"/>
                <w:szCs w:val="20"/>
              </w:rPr>
              <w:t>/{</w:t>
            </w:r>
            <w:r w:rsidR="009A2AAE">
              <w:rPr>
                <w:rFonts w:ascii="Verdana" w:hAnsi="Verdana"/>
                <w:szCs w:val="20"/>
              </w:rPr>
              <w:t>patientId}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8E797E" w:rsidRPr="00610CE4" w:rsidTr="00215BC8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8E797E" w:rsidRPr="00610CE4" w:rsidTr="00215BC8">
              <w:tc>
                <w:tcPr>
                  <w:tcW w:w="996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8E797E" w:rsidRPr="00610CE4" w:rsidRDefault="00FB4921" w:rsidP="00E67639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No. of visits of health workers for a </w:t>
                  </w:r>
                  <w:r w:rsidR="00E67639">
                    <w:rPr>
                      <w:rFonts w:ascii="Verdana" w:hAnsi="Verdana" w:cs="Arial"/>
                      <w:szCs w:val="20"/>
                    </w:rPr>
                    <w:t>mother</w:t>
                  </w:r>
                  <w:r>
                    <w:rPr>
                      <w:rFonts w:ascii="Verdana" w:hAnsi="Verdana" w:cs="Arial"/>
                      <w:szCs w:val="20"/>
                    </w:rPr>
                    <w:t xml:space="preserve"> 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8E797E" w:rsidRPr="00610CE4" w:rsidRDefault="008E797E" w:rsidP="00354CE9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FB4921">
                    <w:rPr>
                      <w:rFonts w:ascii="Verdana" w:hAnsi="Verdana"/>
                      <w:szCs w:val="20"/>
                    </w:rPr>
                    <w:t>Encounter</w:t>
                  </w:r>
                  <w:r w:rsidR="00354CE9">
                    <w:rPr>
                      <w:rFonts w:ascii="Verdana" w:hAnsi="Verdana"/>
                      <w:szCs w:val="20"/>
                    </w:rPr>
                    <w:t xml:space="preserve"> list</w:t>
                  </w:r>
                  <w:r>
                    <w:rPr>
                      <w:rFonts w:ascii="Verdana" w:hAnsi="Verdana"/>
                      <w:szCs w:val="20"/>
                    </w:rPr>
                    <w:t xml:space="preserve"> Object as Json </w:t>
                  </w:r>
                  <w:r w:rsidR="00FB4921">
                    <w:rPr>
                      <w:rFonts w:ascii="Verdana" w:hAnsi="Verdana"/>
                      <w:szCs w:val="20"/>
                    </w:rPr>
                    <w:t>Array</w:t>
                  </w:r>
                </w:p>
              </w:tc>
            </w:tr>
            <w:tr w:rsidR="008E797E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8E797E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8E797E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</w:tbl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E797E" w:rsidRPr="00602CF7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8E797E" w:rsidRPr="00610CE4" w:rsidRDefault="008E797E" w:rsidP="007E1DCB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FB4921">
                    <w:rPr>
                      <w:rFonts w:ascii="Verdana" w:hAnsi="Verdana"/>
                      <w:szCs w:val="20"/>
                    </w:rPr>
                    <w:t>Encounter</w:t>
                  </w:r>
                  <w:r w:rsidR="00354CE9">
                    <w:rPr>
                      <w:rFonts w:ascii="Verdana" w:hAnsi="Verdana"/>
                      <w:szCs w:val="20"/>
                    </w:rPr>
                    <w:t xml:space="preserve"> list</w:t>
                  </w:r>
                  <w:r w:rsidR="00FB4921">
                    <w:rPr>
                      <w:rFonts w:ascii="Verdana" w:hAnsi="Verdana"/>
                      <w:szCs w:val="20"/>
                    </w:rPr>
                    <w:t xml:space="preserve"> Object </w:t>
                  </w:r>
                  <w:r>
                    <w:rPr>
                      <w:rFonts w:ascii="Verdana" w:hAnsi="Verdana"/>
                    </w:rPr>
                    <w:t xml:space="preserve">(of </w:t>
                  </w:r>
                  <w:r w:rsidR="007E1DCB">
                    <w:rPr>
                      <w:rFonts w:ascii="Verdana" w:hAnsi="Verdana"/>
                    </w:rPr>
                    <w:t>Mother</w:t>
                  </w:r>
                  <w:r>
                    <w:rPr>
                      <w:rFonts w:ascii="Verdana" w:hAnsi="Verdana"/>
                    </w:rPr>
                    <w:t xml:space="preserve">) as Json </w:t>
                  </w:r>
                  <w:r w:rsidR="00FB4921">
                    <w:rPr>
                      <w:rFonts w:ascii="Verdana" w:hAnsi="Verdana"/>
                    </w:rPr>
                    <w:t>Array</w:t>
                  </w:r>
                </w:p>
              </w:tc>
            </w:tr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8E797E" w:rsidRPr="00610CE4" w:rsidRDefault="008E797E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Pr="00B02E19">
                    <w:rPr>
                      <w:rFonts w:ascii="Verdana" w:hAnsi="Verdana"/>
                      <w:sz w:val="20"/>
                      <w:szCs w:val="20"/>
                    </w:rPr>
                    <w:t>Object Not Found</w:t>
                  </w:r>
                </w:p>
              </w:tc>
            </w:tr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8E797E" w:rsidRPr="00B02E19" w:rsidRDefault="008E797E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</w:tbl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8E797E" w:rsidRDefault="008E797E" w:rsidP="008E797E">
      <w:pPr>
        <w:spacing w:line="276" w:lineRule="auto"/>
        <w:rPr>
          <w:rFonts w:ascii="Verdana" w:hAnsi="Verdana"/>
          <w:szCs w:val="20"/>
        </w:rPr>
      </w:pPr>
    </w:p>
    <w:p w:rsidR="00AC35D7" w:rsidRDefault="00AC35D7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E797E" w:rsidRPr="00610CE4" w:rsidTr="00794F2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Results</w:t>
            </w:r>
          </w:p>
        </w:tc>
      </w:tr>
      <w:tr w:rsidR="008E797E" w:rsidRPr="00610CE4" w:rsidTr="00794F28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255"/>
              <w:gridCol w:w="1530"/>
              <w:gridCol w:w="1890"/>
              <w:gridCol w:w="4612"/>
            </w:tblGrid>
            <w:tr w:rsidR="008E797E" w:rsidRPr="00610CE4" w:rsidTr="00794F28">
              <w:tc>
                <w:tcPr>
                  <w:tcW w:w="1255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9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612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C83778">
              <w:trPr>
                <w:trHeight w:val="1554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650B4BF1" wp14:editId="7D6D4E5D">
                        <wp:extent cx="2815119" cy="1808646"/>
                        <wp:effectExtent l="0" t="0" r="4445" b="1270"/>
                        <wp:docPr id="23" name="Picture 23" descr="C:\Users\charu_g\Documents\26th\visit_list_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charu_g\Documents\26th\visit_list_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3403" cy="18139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794F28">
              <w:trPr>
                <w:trHeight w:val="1553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A36F03" w:rsidRDefault="00A36F03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A36F03" w:rsidRDefault="00A36F03" w:rsidP="00F01616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F01616">
                    <w:rPr>
                      <w:rFonts w:ascii="Verdana" w:hAnsi="Verdana"/>
                      <w:sz w:val="18"/>
                      <w:szCs w:val="20"/>
                    </w:rPr>
                    <w:t xml:space="preserve">[{"uuid":"31659d2f-0b6b-40aa-8fb0-41bb0c3e6ec8","location":{"uuid":"8d6c993e-c2cc-11de-8d13-0010c6dffd0f","name":"Noida","stateProvince":"","country":""},"encounterType":{"name":"PEDSRETURN"},"encounterDatetime":"Sep 1, 2014 12:00:00 AM","patient":{"uuid":"fc78e961-92a1-46ef-939d-ba90d3602683","identifiers":[]},"provider":{"display":"Saurabh Mittal","uuid":"ffb3ef4b-11b5-4549-bb4a-9299b9fca22e","gender":"M","age":38,"birthdate":"May 27, </w:t>
                  </w:r>
                  <w:r w:rsidR="00F01616" w:rsidRPr="00F01616">
                    <w:rPr>
                      <w:rFonts w:ascii="Verdana" w:hAnsi="Verdana"/>
                      <w:sz w:val="18"/>
                      <w:szCs w:val="20"/>
                    </w:rPr>
                    <w:t>2014</w:t>
                  </w:r>
                  <w:r w:rsidRPr="00F01616">
                    <w:rPr>
                      <w:rFonts w:ascii="Verdana" w:hAnsi="Verdana"/>
                      <w:sz w:val="18"/>
                      <w:szCs w:val="20"/>
                    </w:rPr>
                    <w:t xml:space="preserve"> 12:00:00 AM","birthdateEstimated":false,"dead":false,"preferredName":{"uuid":"070dcedf-e989-4e75-8f3d-31dc7b4106bb","display":"Saurabh Mittal"},"preferredAddress":{"uuid":"0675f897-2fea-43fc-afc4-ba4039865344"},"attributes":[]}}]</w:t>
                  </w:r>
                  <w:r w:rsidRPr="00F01616">
                    <w:rPr>
                      <w:rFonts w:ascii="Verdana" w:hAnsi="Verdana"/>
                      <w:sz w:val="18"/>
                      <w:szCs w:val="20"/>
                    </w:rPr>
                    <w:br/>
                  </w:r>
                </w:p>
              </w:tc>
            </w:tr>
            <w:tr w:rsidR="00C83778" w:rsidRPr="00610CE4" w:rsidTr="00C83778">
              <w:trPr>
                <w:trHeight w:val="1497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6564429D" wp14:editId="525C728D">
                        <wp:extent cx="2804845" cy="1736332"/>
                        <wp:effectExtent l="0" t="0" r="0" b="0"/>
                        <wp:docPr id="24" name="Picture 24" descr="C:\Users\charu_g\Documents\26th\visit_list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charu_g\Documents\26th\visit_list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2541" cy="1741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794F28">
              <w:trPr>
                <w:trHeight w:val="1496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C35D7" w:rsidRDefault="00AC35D7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C83778" w:rsidRPr="00610CE4" w:rsidTr="00C83778">
              <w:trPr>
                <w:trHeight w:val="1497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TC5.03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3FA36C2E" wp14:editId="7B79FC32">
                        <wp:extent cx="2804845" cy="1736332"/>
                        <wp:effectExtent l="0" t="0" r="0" b="0"/>
                        <wp:docPr id="25" name="Picture 25" descr="C:\Users\charu_g\Documents\26th\visit_list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charu_g\Documents\26th\visit_list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2541" cy="1741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794F28">
              <w:trPr>
                <w:trHeight w:val="1496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C35D7" w:rsidRDefault="00AC35D7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</w:tbl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063E05" w:rsidRDefault="00063E05" w:rsidP="00B4190A">
      <w:pPr>
        <w:spacing w:line="276" w:lineRule="auto"/>
        <w:rPr>
          <w:rFonts w:ascii="Verdana" w:hAnsi="Verdana"/>
          <w:szCs w:val="20"/>
        </w:rPr>
      </w:pPr>
    </w:p>
    <w:p w:rsidR="00063E05" w:rsidRDefault="00063E05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7A6D6F" w:rsidRDefault="007A6D6F" w:rsidP="00B4190A">
      <w:pPr>
        <w:spacing w:line="276" w:lineRule="auto"/>
        <w:rPr>
          <w:rFonts w:ascii="Verdana" w:hAnsi="Verdana"/>
          <w:szCs w:val="20"/>
        </w:rPr>
      </w:pPr>
    </w:p>
    <w:p w:rsidR="007A6D6F" w:rsidRDefault="007A6D6F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p w:rsidR="007A6D6F" w:rsidRDefault="007A6D6F" w:rsidP="00B4190A">
      <w:pPr>
        <w:spacing w:line="276" w:lineRule="auto"/>
        <w:rPr>
          <w:rFonts w:ascii="Verdana" w:hAnsi="Verdana"/>
          <w:szCs w:val="20"/>
        </w:rPr>
      </w:pPr>
    </w:p>
    <w:p w:rsidR="00F01616" w:rsidRDefault="00F01616" w:rsidP="00B4190A">
      <w:pPr>
        <w:spacing w:line="276" w:lineRule="auto"/>
        <w:rPr>
          <w:rFonts w:ascii="Verdana" w:hAnsi="Verdana"/>
          <w:szCs w:val="20"/>
        </w:rPr>
      </w:pPr>
    </w:p>
    <w:p w:rsidR="00F01616" w:rsidRDefault="00F01616" w:rsidP="00B4190A">
      <w:pPr>
        <w:spacing w:line="276" w:lineRule="auto"/>
        <w:rPr>
          <w:rFonts w:ascii="Verdana" w:hAnsi="Verdana"/>
          <w:szCs w:val="20"/>
        </w:rPr>
      </w:pPr>
    </w:p>
    <w:p w:rsidR="00F01616" w:rsidRDefault="00F01616" w:rsidP="00B4190A">
      <w:pPr>
        <w:spacing w:line="276" w:lineRule="auto"/>
        <w:rPr>
          <w:rFonts w:ascii="Verdana" w:hAnsi="Verdana"/>
          <w:szCs w:val="20"/>
        </w:rPr>
      </w:pPr>
    </w:p>
    <w:p w:rsidR="00F01616" w:rsidRDefault="00F01616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Name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2B24AC" w:rsidRDefault="00451428" w:rsidP="0045142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Pr="00F01616">
              <w:rPr>
                <w:rFonts w:ascii="Verdana" w:hAnsi="Verdana" w:cs="Consolas"/>
                <w:b/>
                <w:color w:val="000000"/>
                <w:szCs w:val="20"/>
                <w:lang w:val="en-US"/>
              </w:rPr>
              <w:t>getMothersByVillage()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through RestClient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451428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1428" w:rsidRPr="00610CE4" w:rsidRDefault="00215BC8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TC6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51428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451428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1428" w:rsidRPr="00610CE4" w:rsidRDefault="00451428" w:rsidP="000C546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list of </w:t>
            </w:r>
            <w:r w:rsidR="007F2EC4">
              <w:rPr>
                <w:rFonts w:ascii="Verdana" w:hAnsi="Verdana"/>
              </w:rPr>
              <w:t>Patient (Mother)</w:t>
            </w:r>
            <w:r>
              <w:rPr>
                <w:rFonts w:ascii="Verdana" w:hAnsi="Verdana"/>
              </w:rPr>
              <w:t xml:space="preserve"> </w:t>
            </w:r>
            <w:r w:rsidR="00E42AC9">
              <w:rPr>
                <w:rFonts w:ascii="Verdana" w:hAnsi="Verdana"/>
              </w:rPr>
              <w:t>belong to a</w:t>
            </w:r>
            <w:r>
              <w:rPr>
                <w:rFonts w:ascii="Verdana" w:hAnsi="Verdana"/>
              </w:rPr>
              <w:t xml:space="preserve"> </w:t>
            </w:r>
            <w:r w:rsidR="007F2EC4">
              <w:rPr>
                <w:rFonts w:ascii="Verdana" w:hAnsi="Verdana"/>
              </w:rPr>
              <w:t xml:space="preserve">location (village) 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24</w:t>
            </w:r>
            <w:r w:rsidRPr="00610CE4">
              <w:rPr>
                <w:rFonts w:ascii="Verdana" w:hAnsi="Verdana"/>
                <w:szCs w:val="20"/>
              </w:rPr>
              <w:t>-Sep -</w:t>
            </w:r>
            <w:r>
              <w:rPr>
                <w:rFonts w:ascii="Verdana" w:hAnsi="Verdana"/>
                <w:szCs w:val="20"/>
              </w:rPr>
              <w:t>20</w:t>
            </w:r>
            <w:r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F05609" w:rsidRDefault="00451428" w:rsidP="00E5588A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List of </w:t>
            </w:r>
            <w:r w:rsidR="00B125E1">
              <w:rPr>
                <w:rFonts w:ascii="Verdana" w:hAnsi="Verdana"/>
              </w:rPr>
              <w:t xml:space="preserve">Patient </w:t>
            </w:r>
            <w:r>
              <w:rPr>
                <w:rFonts w:ascii="Verdana" w:hAnsi="Verdana"/>
              </w:rPr>
              <w:t>(</w:t>
            </w:r>
            <w:r w:rsidR="00B125E1">
              <w:rPr>
                <w:rFonts w:ascii="Verdana" w:hAnsi="Verdana"/>
              </w:rPr>
              <w:t>Mother</w:t>
            </w:r>
            <w:r>
              <w:rPr>
                <w:rFonts w:ascii="Verdana" w:hAnsi="Verdana"/>
              </w:rPr>
              <w:t xml:space="preserve">) </w:t>
            </w:r>
            <w:r w:rsidR="00B125E1">
              <w:rPr>
                <w:rFonts w:ascii="Verdana" w:hAnsi="Verdana"/>
              </w:rPr>
              <w:t xml:space="preserve">belong to a </w:t>
            </w:r>
            <w:r w:rsidR="00E5588A">
              <w:rPr>
                <w:rFonts w:ascii="Verdana" w:hAnsi="Verdana"/>
              </w:rPr>
              <w:t xml:space="preserve">village </w:t>
            </w:r>
            <w:r>
              <w:rPr>
                <w:rFonts w:ascii="Verdana" w:hAnsi="Verdana"/>
              </w:rPr>
              <w:t xml:space="preserve">is fetched using the web service exposed API </w:t>
            </w:r>
            <w:r w:rsidR="002D4882">
              <w:rPr>
                <w:rFonts w:ascii="Verdana" w:hAnsi="Verdana" w:cs="Consolas"/>
                <w:color w:val="000000"/>
                <w:szCs w:val="20"/>
                <w:lang w:val="en-US"/>
              </w:rPr>
              <w:t>getMothersByVillage</w:t>
            </w:r>
            <w:r w:rsidR="001D4C0B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</w:t>
            </w:r>
            <w:r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APIs as exposed by mHealth Data Interface.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Default="003836CF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Location Name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Motech Backend needs to be setup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OpenMRS application with database needs to be setup in same server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Module mHealthDataInterface needs to be added into Motech Backend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6F736E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6F736E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http://localhost:8080/motech-platform-server/module/</w:t>
            </w:r>
            <w:r w:rsidR="00D74E98">
              <w:rPr>
                <w:rFonts w:ascii="Verdana" w:hAnsi="Verdana"/>
                <w:szCs w:val="20"/>
              </w:rPr>
              <w:t>mHealthDataInterface/</w:t>
            </w:r>
            <w:r w:rsidR="00402929">
              <w:rPr>
                <w:rFonts w:ascii="Tahoma" w:hAnsi="Tahoma" w:cs="Tahoma"/>
                <w:color w:val="000000"/>
                <w:szCs w:val="20"/>
              </w:rPr>
              <w:t xml:space="preserve"> </w:t>
            </w:r>
            <w:r w:rsidR="00402929" w:rsidRPr="00402929">
              <w:rPr>
                <w:rFonts w:ascii="Verdana" w:hAnsi="Verdana"/>
                <w:szCs w:val="20"/>
              </w:rPr>
              <w:t>mothersByVillage</w:t>
            </w:r>
            <w:r w:rsidR="00402929">
              <w:rPr>
                <w:rFonts w:ascii="Verdana" w:hAnsi="Verdana"/>
                <w:szCs w:val="20"/>
              </w:rPr>
              <w:t>/noida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451428" w:rsidRPr="00610CE4" w:rsidTr="00444A31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451428" w:rsidRPr="00610CE4" w:rsidTr="00444A31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451428" w:rsidRPr="00610CE4" w:rsidTr="00444A31">
              <w:tc>
                <w:tcPr>
                  <w:tcW w:w="996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451428" w:rsidRPr="00610CE4" w:rsidTr="00444A31"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4718B3" w:rsidRPr="00610CE4" w:rsidRDefault="001947D0" w:rsidP="004718B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List of Patient (Mother), belong to a village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451428" w:rsidRPr="00610CE4" w:rsidRDefault="00451428" w:rsidP="006C13A7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6C13A7">
                    <w:rPr>
                      <w:rFonts w:ascii="Verdana" w:hAnsi="Verdana"/>
                      <w:szCs w:val="20"/>
                    </w:rPr>
                    <w:t>Patient(Mother)</w:t>
                  </w:r>
                  <w:r>
                    <w:rPr>
                      <w:rFonts w:ascii="Verdana" w:hAnsi="Verdana"/>
                      <w:szCs w:val="20"/>
                    </w:rPr>
                    <w:t xml:space="preserve"> list Object as Json Array</w:t>
                  </w:r>
                </w:p>
              </w:tc>
            </w:tr>
            <w:tr w:rsidR="00451428" w:rsidRPr="00610CE4" w:rsidTr="00444A31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  <w:tr w:rsidR="00451428" w:rsidRPr="00610CE4" w:rsidTr="00444A31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451428" w:rsidRDefault="0045142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OpenMRS module is not available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Object Not Found</w:t>
                  </w:r>
                </w:p>
              </w:tc>
            </w:tr>
          </w:tbl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451428" w:rsidRPr="00602CF7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451428" w:rsidRPr="00610CE4" w:rsidTr="00444A31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451428" w:rsidRPr="00610CE4" w:rsidTr="00444A31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451428" w:rsidRPr="00610CE4" w:rsidTr="00444A31"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51428" w:rsidRPr="00610CE4" w:rsidRDefault="00451428" w:rsidP="006E4767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6E4767">
                    <w:rPr>
                      <w:rFonts w:ascii="Verdana" w:hAnsi="Verdana"/>
                      <w:szCs w:val="20"/>
                    </w:rPr>
                    <w:t>Patient</w:t>
                  </w:r>
                  <w:r>
                    <w:rPr>
                      <w:rFonts w:ascii="Verdana" w:hAnsi="Verdana"/>
                      <w:szCs w:val="20"/>
                    </w:rPr>
                    <w:t xml:space="preserve"> list Object </w:t>
                  </w:r>
                  <w:r>
                    <w:rPr>
                      <w:rFonts w:ascii="Verdana" w:hAnsi="Verdana"/>
                    </w:rPr>
                    <w:t>(of Mother) as Json Array</w:t>
                  </w:r>
                </w:p>
              </w:tc>
            </w:tr>
            <w:tr w:rsidR="00451428" w:rsidRPr="00610CE4" w:rsidTr="00444A31"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51428" w:rsidRPr="00610CE4" w:rsidRDefault="00451428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Pr="00B02E19">
                    <w:rPr>
                      <w:rFonts w:ascii="Verdana" w:hAnsi="Verdana"/>
                      <w:sz w:val="20"/>
                      <w:szCs w:val="20"/>
                    </w:rPr>
                    <w:t>Object Not Found</w:t>
                  </w:r>
                </w:p>
              </w:tc>
            </w:tr>
            <w:tr w:rsidR="00451428" w:rsidRPr="00610CE4" w:rsidTr="00444A31">
              <w:tc>
                <w:tcPr>
                  <w:tcW w:w="996" w:type="dxa"/>
                  <w:shd w:val="clear" w:color="auto" w:fill="auto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51428" w:rsidRPr="00B02E19" w:rsidRDefault="00451428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>A message is displayed : Object Not Found</w:t>
                  </w:r>
                </w:p>
              </w:tc>
            </w:tr>
          </w:tbl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  <w:tr w:rsidR="00451428" w:rsidRPr="00610CE4" w:rsidTr="00444A31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451428" w:rsidRPr="00610CE4" w:rsidTr="00444A31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620"/>
              <w:gridCol w:w="5062"/>
            </w:tblGrid>
            <w:tr w:rsidR="00451428" w:rsidRPr="00610CE4" w:rsidTr="00444A31">
              <w:tc>
                <w:tcPr>
                  <w:tcW w:w="1075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lastRenderedPageBreak/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620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062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444A31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022A04E6" wp14:editId="210AA121">
                        <wp:extent cx="2825393" cy="2043828"/>
                        <wp:effectExtent l="0" t="0" r="0" b="0"/>
                        <wp:docPr id="1" name="Picture 1" descr="C:\Users\charu_g\Desktop\mothersbyvillag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haru_g\Desktop\mothersbyvillag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3189" cy="2049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01616">
              <w:trPr>
                <w:trHeight w:val="206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083916" w:rsidRDefault="00083916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083916" w:rsidRDefault="00083916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F01616">
                    <w:rPr>
                      <w:rFonts w:ascii="Verdana" w:hAnsi="Verdana"/>
                      <w:sz w:val="18"/>
                      <w:szCs w:val="20"/>
                    </w:rPr>
                    <w:t>[{"uUid":"2","name":"Horatio Hornblower","address1":"1050 Wishard Blvd.","address2":"RG5","phone":"8569456523"},{"uUid":"3","name":"John Patient","address1":"555 Johnson Rd.","address2":"Apt. 555","phone":"9871262512"},{"uUid":"4","name":"Wahida Rehman","address1":"hcl","address2":"hcl","phone":"9632587413"},{"uUid":"5","name":"Amitesh k","address1":"Noidq","address2":"Delhi","phone":"9632587413"},{"uUid":"6","name":"Rajni Rathore","address1":"abc","address2":"abc","phone":"9871262512"},{"uUid":"7","name":"Sonam Kumari","address1":"Noidq","address2":"hcl","phone":"9632587413"},{"uUid":"8","name":"Roshan Ara","address1":"Noida","address2":"hcl","phone":"8569456523"},{"uUid":"9","name":"Laila Khan","address1":"Noidq","phone":"9871262512"},{"uUid":"10","name":"Priya Ghoshal","address1":"Noidq","address2":"hcl","phone":"8569456523"},{"uUid":"11","name":"Harshita Kumari","address1":"Noidq","address2":"hcl","phone":"9871262512"},{"uUid":"12","name":"Sultana Raza","address1":"Noidq","address2":"hcl","phone":"9632587413"},{"uUid":"13","name":"Asha Rathi","address1":"Noidq","address2":"hcl","phone":"8569456523"},{"uUid":"14","name":"Vertika Gandhi","address1":"Noidq","address2":"hcl","phone":"9871262512"},{"uUid":"15","name":"Komal Kapoor","address1":"Noidq","address2":"hcl","phone":"9632587413"},{"uUid":"16","name":"Reena Kumari","address1":"Noidq","address2":"hcl","phone":"9871262512"},{"uUid":"17","name":"Koina Mitra","address1":"Noidq","address2":"hcl","phone":"8569456523"},{"uUid":"18","name":"Shreya Mittal","address1":"Noidq","address2":"hcl","phone":"9871262512"},{"uUid":"19","name":"Rehana Sultan","address1":"Noidq","address2":"hcl","phone"</w:t>
                  </w:r>
                  <w:r w:rsidRPr="00F01616">
                    <w:rPr>
                      <w:rFonts w:ascii="Verdana" w:hAnsi="Verdana"/>
                      <w:sz w:val="18"/>
                      <w:szCs w:val="20"/>
                    </w:rPr>
                    <w:lastRenderedPageBreak/>
                    <w:t>:"9632587413"},{"uUid":"20","name":"Trisha Rathi","address1":"Noidq","address2":"hcl","phone":"9871262512"},{"uUid":"21","name":"Siya Pille","address1":"Noidq","address2":"hcl","phone":"9632587413"},{"uUid":"23","name":"Soniya Rathore","address1":"Noida","address2":"Delhi","phone":"8569456523"}]</w:t>
                  </w:r>
                </w:p>
              </w:tc>
            </w:tr>
            <w:tr w:rsidR="00C83778" w:rsidRPr="00610CE4" w:rsidTr="00444A31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TC5.02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7CF6C0E9" wp14:editId="2153A3E1">
                        <wp:extent cx="2825393" cy="1839074"/>
                        <wp:effectExtent l="0" t="0" r="0" b="8890"/>
                        <wp:docPr id="27" name="Picture 27" descr="C:\Users\charu_g\Documents\26th\mother_by_village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C:\Users\charu_g\Documents\26th\mother_by_village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2386" cy="18436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444A31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EA79CF" w:rsidRDefault="00EA79CF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  <w:tr w:rsidR="00C83778" w:rsidRPr="00610CE4" w:rsidTr="00444A31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24.09.2014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Gupta,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Gousia Ara</w:t>
                  </w: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1BA01D56" wp14:editId="689223C3">
                        <wp:extent cx="2825393" cy="1839074"/>
                        <wp:effectExtent l="0" t="0" r="0" b="8890"/>
                        <wp:docPr id="37" name="Picture 37" descr="C:\Users\charu_g\Documents\26th\mother_by_village_invali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C:\Users\charu_g\Documents\26th\mother_by_village_invali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2386" cy="18436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444A31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EA79CF" w:rsidRDefault="00EA79CF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"object not found"</w:t>
                  </w:r>
                </w:p>
              </w:tc>
            </w:tr>
          </w:tbl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451428" w:rsidRDefault="00451428" w:rsidP="00451428">
      <w:pPr>
        <w:spacing w:line="276" w:lineRule="auto"/>
        <w:rPr>
          <w:rFonts w:ascii="Verdana" w:hAnsi="Verdana"/>
          <w:szCs w:val="20"/>
        </w:rPr>
      </w:pPr>
    </w:p>
    <w:p w:rsidR="00451428" w:rsidRPr="00610CE4" w:rsidRDefault="00451428" w:rsidP="00B4190A">
      <w:pPr>
        <w:spacing w:line="276" w:lineRule="auto"/>
        <w:rPr>
          <w:rFonts w:ascii="Verdana" w:hAnsi="Verdana"/>
          <w:szCs w:val="20"/>
        </w:rPr>
      </w:pPr>
    </w:p>
    <w:sectPr w:rsidR="00451428" w:rsidRPr="00610CE4" w:rsidSect="00987CD9">
      <w:headerReference w:type="default" r:id="rId23"/>
      <w:footerReference w:type="default" r:id="rId24"/>
      <w:type w:val="continuous"/>
      <w:pgSz w:w="11906" w:h="16838" w:code="9"/>
      <w:pgMar w:top="1438" w:right="1021" w:bottom="1588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194" w:rsidRDefault="00774194" w:rsidP="00B81D81">
      <w:r>
        <w:separator/>
      </w:r>
    </w:p>
  </w:endnote>
  <w:endnote w:type="continuationSeparator" w:id="0">
    <w:p w:rsidR="00774194" w:rsidRDefault="00774194" w:rsidP="00B81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597" w:rsidRPr="005A0D87" w:rsidRDefault="005A2597" w:rsidP="004005A2">
    <w:pPr>
      <w:jc w:val="center"/>
      <w:rPr>
        <w:sz w:val="16"/>
        <w:szCs w:val="16"/>
      </w:rPr>
    </w:pPr>
    <w: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194" w:rsidRDefault="00774194" w:rsidP="00B81D81">
      <w:r>
        <w:separator/>
      </w:r>
    </w:p>
  </w:footnote>
  <w:footnote w:type="continuationSeparator" w:id="0">
    <w:p w:rsidR="00774194" w:rsidRDefault="00774194" w:rsidP="00B81D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597" w:rsidRDefault="005A2597" w:rsidP="000B1695">
    <w:pPr>
      <w:pStyle w:val="Header"/>
    </w:pPr>
    <w:r>
      <w:t xml:space="preserve"> Ford mH Project – Unit Test Cases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481B"/>
    <w:multiLevelType w:val="hybridMultilevel"/>
    <w:tmpl w:val="F8DCD11C"/>
    <w:lvl w:ilvl="0" w:tplc="A888041E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C82290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A470FB7"/>
    <w:multiLevelType w:val="multilevel"/>
    <w:tmpl w:val="8DE0442A"/>
    <w:lvl w:ilvl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pStyle w:val="Heading4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34FF4D47"/>
    <w:multiLevelType w:val="multilevel"/>
    <w:tmpl w:val="E4EA9BDC"/>
    <w:lvl w:ilvl="0">
      <w:start w:val="1"/>
      <w:numFmt w:val="decimal"/>
      <w:pStyle w:val="Heading1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Heading2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Heading3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36E47E23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D8029DA"/>
    <w:multiLevelType w:val="hybridMultilevel"/>
    <w:tmpl w:val="89E6D5AA"/>
    <w:lvl w:ilvl="0" w:tplc="9426DB86">
      <w:start w:val="1"/>
      <w:numFmt w:val="bullet"/>
      <w:pStyle w:val="cgo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4855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158124B"/>
    <w:multiLevelType w:val="hybridMultilevel"/>
    <w:tmpl w:val="27183336"/>
    <w:lvl w:ilvl="0" w:tplc="9F74B758">
      <w:start w:val="1"/>
      <w:numFmt w:val="bullet"/>
      <w:pStyle w:val="Inden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CE70ECD"/>
    <w:multiLevelType w:val="hybridMultilevel"/>
    <w:tmpl w:val="124C29CC"/>
    <w:lvl w:ilvl="0" w:tplc="922C2064">
      <w:start w:val="1"/>
      <w:numFmt w:val="bullet"/>
      <w:pStyle w:val="Indent2"/>
      <w:lvlText w:val=""/>
      <w:lvlJc w:val="left"/>
      <w:pPr>
        <w:tabs>
          <w:tab w:val="num" w:pos="473"/>
        </w:tabs>
        <w:ind w:left="0" w:firstLine="113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51D0972"/>
    <w:multiLevelType w:val="multilevel"/>
    <w:tmpl w:val="892A9CE4"/>
    <w:lvl w:ilvl="0">
      <w:start w:val="1"/>
      <w:numFmt w:val="none"/>
      <w:pStyle w:val="TOC2"/>
      <w:lvlText w:val="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909859"/>
        <w:sz w:val="28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5AC336C2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34511D8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ED94313"/>
    <w:multiLevelType w:val="singleLevel"/>
    <w:tmpl w:val="72BADC62"/>
    <w:lvl w:ilvl="0">
      <w:start w:val="1"/>
      <w:numFmt w:val="bullet"/>
      <w:pStyle w:val="bulletindentx6"/>
      <w:lvlText w:val=""/>
      <w:lvlJc w:val="left"/>
      <w:pPr>
        <w:tabs>
          <w:tab w:val="num" w:pos="1166"/>
        </w:tabs>
        <w:ind w:left="1080" w:hanging="274"/>
      </w:pPr>
      <w:rPr>
        <w:rFonts w:ascii="Symbol" w:hAnsi="Symbol" w:hint="default"/>
      </w:rPr>
    </w:lvl>
  </w:abstractNum>
  <w:abstractNum w:abstractNumId="12">
    <w:nsid w:val="731663E3"/>
    <w:multiLevelType w:val="hybridMultilevel"/>
    <w:tmpl w:val="91F6EE98"/>
    <w:lvl w:ilvl="0" w:tplc="38244634">
      <w:start w:val="1"/>
      <w:numFmt w:val="bullet"/>
      <w:pStyle w:val="CgoBulletLevel3"/>
      <w:lvlText w:val="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9F88A6BC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01EE77E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49828632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CD5CE05C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A906F4C8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30C8E27C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73EEE0E6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8CDC63E8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13">
    <w:nsid w:val="789C555C"/>
    <w:multiLevelType w:val="hybridMultilevel"/>
    <w:tmpl w:val="F18635F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pStyle w:val="cgoBulletLevel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0AC7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12"/>
  </w:num>
  <w:num w:numId="7">
    <w:abstractNumId w:val="6"/>
  </w:num>
  <w:num w:numId="8">
    <w:abstractNumId w:val="11"/>
  </w:num>
  <w:num w:numId="9">
    <w:abstractNumId w:val="2"/>
  </w:num>
  <w:num w:numId="10">
    <w:abstractNumId w:val="0"/>
  </w:num>
  <w:num w:numId="11">
    <w:abstractNumId w:val="9"/>
  </w:num>
  <w:num w:numId="12">
    <w:abstractNumId w:val="1"/>
  </w:num>
  <w:num w:numId="13">
    <w:abstractNumId w:val="4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NZ" w:vendorID="64" w:dllVersion="131078" w:nlCheck="1" w:checkStyle="1"/>
  <w:activeWritingStyle w:appName="MSWord" w:lang="en-AU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E47"/>
    <w:rsid w:val="00002A2D"/>
    <w:rsid w:val="000030BA"/>
    <w:rsid w:val="00005AA7"/>
    <w:rsid w:val="000218FE"/>
    <w:rsid w:val="000219CD"/>
    <w:rsid w:val="000243BE"/>
    <w:rsid w:val="000267FC"/>
    <w:rsid w:val="00026E2B"/>
    <w:rsid w:val="00027A40"/>
    <w:rsid w:val="00030AAF"/>
    <w:rsid w:val="0003121E"/>
    <w:rsid w:val="00031D1F"/>
    <w:rsid w:val="0003461A"/>
    <w:rsid w:val="00043143"/>
    <w:rsid w:val="00044AC8"/>
    <w:rsid w:val="000451D4"/>
    <w:rsid w:val="0004629D"/>
    <w:rsid w:val="00053DE5"/>
    <w:rsid w:val="00060810"/>
    <w:rsid w:val="00063E05"/>
    <w:rsid w:val="00067E16"/>
    <w:rsid w:val="000711FF"/>
    <w:rsid w:val="0007679B"/>
    <w:rsid w:val="00083916"/>
    <w:rsid w:val="0008724A"/>
    <w:rsid w:val="000A1EAA"/>
    <w:rsid w:val="000A394A"/>
    <w:rsid w:val="000A3E53"/>
    <w:rsid w:val="000A5405"/>
    <w:rsid w:val="000A7C9E"/>
    <w:rsid w:val="000A7E06"/>
    <w:rsid w:val="000B1695"/>
    <w:rsid w:val="000B194B"/>
    <w:rsid w:val="000B249C"/>
    <w:rsid w:val="000B3198"/>
    <w:rsid w:val="000B3E73"/>
    <w:rsid w:val="000B6952"/>
    <w:rsid w:val="000C1344"/>
    <w:rsid w:val="000C19C2"/>
    <w:rsid w:val="000C3224"/>
    <w:rsid w:val="000C5125"/>
    <w:rsid w:val="000C514D"/>
    <w:rsid w:val="000C539E"/>
    <w:rsid w:val="000C5464"/>
    <w:rsid w:val="000D3FF1"/>
    <w:rsid w:val="000D4DF7"/>
    <w:rsid w:val="000D6E6E"/>
    <w:rsid w:val="000E4919"/>
    <w:rsid w:val="000E78C3"/>
    <w:rsid w:val="000E7E8E"/>
    <w:rsid w:val="000F1F68"/>
    <w:rsid w:val="000F31C9"/>
    <w:rsid w:val="0010366F"/>
    <w:rsid w:val="0010434E"/>
    <w:rsid w:val="001131EF"/>
    <w:rsid w:val="00116320"/>
    <w:rsid w:val="001176E0"/>
    <w:rsid w:val="00122C74"/>
    <w:rsid w:val="001245A7"/>
    <w:rsid w:val="00137DCB"/>
    <w:rsid w:val="00144A8A"/>
    <w:rsid w:val="00144B59"/>
    <w:rsid w:val="00144CEF"/>
    <w:rsid w:val="001479F5"/>
    <w:rsid w:val="00150C9A"/>
    <w:rsid w:val="0015372A"/>
    <w:rsid w:val="001538CE"/>
    <w:rsid w:val="00155B70"/>
    <w:rsid w:val="00162E42"/>
    <w:rsid w:val="00164E36"/>
    <w:rsid w:val="001708CC"/>
    <w:rsid w:val="00170D0C"/>
    <w:rsid w:val="00171BAC"/>
    <w:rsid w:val="001738E5"/>
    <w:rsid w:val="00185F0E"/>
    <w:rsid w:val="00187C1E"/>
    <w:rsid w:val="00192A08"/>
    <w:rsid w:val="0019427C"/>
    <w:rsid w:val="001947D0"/>
    <w:rsid w:val="00196DBE"/>
    <w:rsid w:val="00197AED"/>
    <w:rsid w:val="001A0B23"/>
    <w:rsid w:val="001A2D49"/>
    <w:rsid w:val="001A3338"/>
    <w:rsid w:val="001A429C"/>
    <w:rsid w:val="001A52C7"/>
    <w:rsid w:val="001A5A4E"/>
    <w:rsid w:val="001B0B09"/>
    <w:rsid w:val="001B2B93"/>
    <w:rsid w:val="001B339B"/>
    <w:rsid w:val="001B4798"/>
    <w:rsid w:val="001B7E28"/>
    <w:rsid w:val="001C0154"/>
    <w:rsid w:val="001C61E1"/>
    <w:rsid w:val="001D0AB8"/>
    <w:rsid w:val="001D19F1"/>
    <w:rsid w:val="001D4C0B"/>
    <w:rsid w:val="001E6709"/>
    <w:rsid w:val="001E6B0C"/>
    <w:rsid w:val="001F0654"/>
    <w:rsid w:val="001F3417"/>
    <w:rsid w:val="00200480"/>
    <w:rsid w:val="00202449"/>
    <w:rsid w:val="0020313A"/>
    <w:rsid w:val="002060C5"/>
    <w:rsid w:val="002113BA"/>
    <w:rsid w:val="00214111"/>
    <w:rsid w:val="00215BC8"/>
    <w:rsid w:val="00220900"/>
    <w:rsid w:val="00222852"/>
    <w:rsid w:val="00223FED"/>
    <w:rsid w:val="0022433B"/>
    <w:rsid w:val="00224658"/>
    <w:rsid w:val="00225AB0"/>
    <w:rsid w:val="002272FD"/>
    <w:rsid w:val="0023124C"/>
    <w:rsid w:val="002328B1"/>
    <w:rsid w:val="00232A5B"/>
    <w:rsid w:val="002335FD"/>
    <w:rsid w:val="00237CE4"/>
    <w:rsid w:val="00246048"/>
    <w:rsid w:val="002467A7"/>
    <w:rsid w:val="00247DE1"/>
    <w:rsid w:val="00252934"/>
    <w:rsid w:val="002557F4"/>
    <w:rsid w:val="00260D20"/>
    <w:rsid w:val="0026449B"/>
    <w:rsid w:val="00265556"/>
    <w:rsid w:val="00266CA3"/>
    <w:rsid w:val="00266D60"/>
    <w:rsid w:val="002774FC"/>
    <w:rsid w:val="00281354"/>
    <w:rsid w:val="0028213F"/>
    <w:rsid w:val="00282721"/>
    <w:rsid w:val="00287998"/>
    <w:rsid w:val="00287C1F"/>
    <w:rsid w:val="00290451"/>
    <w:rsid w:val="00295EDF"/>
    <w:rsid w:val="002977D5"/>
    <w:rsid w:val="00297806"/>
    <w:rsid w:val="00297BDF"/>
    <w:rsid w:val="002A01DB"/>
    <w:rsid w:val="002A1205"/>
    <w:rsid w:val="002A3516"/>
    <w:rsid w:val="002A4B49"/>
    <w:rsid w:val="002A5A2A"/>
    <w:rsid w:val="002B1D10"/>
    <w:rsid w:val="002B24AC"/>
    <w:rsid w:val="002B3586"/>
    <w:rsid w:val="002B602B"/>
    <w:rsid w:val="002B78DB"/>
    <w:rsid w:val="002C3270"/>
    <w:rsid w:val="002C540B"/>
    <w:rsid w:val="002C687D"/>
    <w:rsid w:val="002C76A5"/>
    <w:rsid w:val="002C7C5D"/>
    <w:rsid w:val="002D2925"/>
    <w:rsid w:val="002D419B"/>
    <w:rsid w:val="002D4882"/>
    <w:rsid w:val="002F2E5D"/>
    <w:rsid w:val="002F3A21"/>
    <w:rsid w:val="003074A9"/>
    <w:rsid w:val="003105EC"/>
    <w:rsid w:val="00315D69"/>
    <w:rsid w:val="00320C23"/>
    <w:rsid w:val="00322689"/>
    <w:rsid w:val="00323A3C"/>
    <w:rsid w:val="00327322"/>
    <w:rsid w:val="00330E96"/>
    <w:rsid w:val="003311BB"/>
    <w:rsid w:val="003321DC"/>
    <w:rsid w:val="00332914"/>
    <w:rsid w:val="00335560"/>
    <w:rsid w:val="00336B05"/>
    <w:rsid w:val="003411FB"/>
    <w:rsid w:val="003417AD"/>
    <w:rsid w:val="0034289F"/>
    <w:rsid w:val="00345E61"/>
    <w:rsid w:val="00346D3D"/>
    <w:rsid w:val="00350555"/>
    <w:rsid w:val="00351E5E"/>
    <w:rsid w:val="003548E0"/>
    <w:rsid w:val="00354CE9"/>
    <w:rsid w:val="003558A8"/>
    <w:rsid w:val="00360FFD"/>
    <w:rsid w:val="00362A7E"/>
    <w:rsid w:val="0036366F"/>
    <w:rsid w:val="003637DE"/>
    <w:rsid w:val="003701ED"/>
    <w:rsid w:val="00371271"/>
    <w:rsid w:val="00373988"/>
    <w:rsid w:val="003830F8"/>
    <w:rsid w:val="003836CF"/>
    <w:rsid w:val="00386526"/>
    <w:rsid w:val="00387E5A"/>
    <w:rsid w:val="00392F15"/>
    <w:rsid w:val="003941B6"/>
    <w:rsid w:val="0039575E"/>
    <w:rsid w:val="0039584A"/>
    <w:rsid w:val="003A1EA2"/>
    <w:rsid w:val="003A36AE"/>
    <w:rsid w:val="003A5464"/>
    <w:rsid w:val="003A5511"/>
    <w:rsid w:val="003B067D"/>
    <w:rsid w:val="003B1088"/>
    <w:rsid w:val="003B400A"/>
    <w:rsid w:val="003B601D"/>
    <w:rsid w:val="003B63DD"/>
    <w:rsid w:val="003C21AA"/>
    <w:rsid w:val="003C5B8E"/>
    <w:rsid w:val="003C60D9"/>
    <w:rsid w:val="003C7EB2"/>
    <w:rsid w:val="003D02B5"/>
    <w:rsid w:val="003D0A69"/>
    <w:rsid w:val="003D189C"/>
    <w:rsid w:val="003D389E"/>
    <w:rsid w:val="003D533C"/>
    <w:rsid w:val="003E40E8"/>
    <w:rsid w:val="003E5EC2"/>
    <w:rsid w:val="003F1149"/>
    <w:rsid w:val="003F1A62"/>
    <w:rsid w:val="003F285A"/>
    <w:rsid w:val="003F2CE4"/>
    <w:rsid w:val="003F526A"/>
    <w:rsid w:val="003F6EAF"/>
    <w:rsid w:val="004005A2"/>
    <w:rsid w:val="0040062A"/>
    <w:rsid w:val="00402929"/>
    <w:rsid w:val="00402DAF"/>
    <w:rsid w:val="00402E11"/>
    <w:rsid w:val="00403711"/>
    <w:rsid w:val="00407E95"/>
    <w:rsid w:val="004131DE"/>
    <w:rsid w:val="00415FD6"/>
    <w:rsid w:val="0042251D"/>
    <w:rsid w:val="004240B3"/>
    <w:rsid w:val="00426F8D"/>
    <w:rsid w:val="00427BC1"/>
    <w:rsid w:val="004326D9"/>
    <w:rsid w:val="004349E9"/>
    <w:rsid w:val="00434E0F"/>
    <w:rsid w:val="0043521B"/>
    <w:rsid w:val="00444A31"/>
    <w:rsid w:val="00447754"/>
    <w:rsid w:val="00451428"/>
    <w:rsid w:val="00451A3B"/>
    <w:rsid w:val="0045350D"/>
    <w:rsid w:val="0045361C"/>
    <w:rsid w:val="0046050F"/>
    <w:rsid w:val="00463660"/>
    <w:rsid w:val="00464DB3"/>
    <w:rsid w:val="00470068"/>
    <w:rsid w:val="004702FA"/>
    <w:rsid w:val="00471639"/>
    <w:rsid w:val="004718B3"/>
    <w:rsid w:val="00471EA2"/>
    <w:rsid w:val="00472454"/>
    <w:rsid w:val="00482E72"/>
    <w:rsid w:val="0048656A"/>
    <w:rsid w:val="004869B1"/>
    <w:rsid w:val="00490271"/>
    <w:rsid w:val="00491B8C"/>
    <w:rsid w:val="00492CFA"/>
    <w:rsid w:val="004A29D1"/>
    <w:rsid w:val="004A2D60"/>
    <w:rsid w:val="004A36FF"/>
    <w:rsid w:val="004A459D"/>
    <w:rsid w:val="004A665A"/>
    <w:rsid w:val="004B0256"/>
    <w:rsid w:val="004B0556"/>
    <w:rsid w:val="004B067E"/>
    <w:rsid w:val="004B427F"/>
    <w:rsid w:val="004B68F5"/>
    <w:rsid w:val="004B7481"/>
    <w:rsid w:val="004C1AAE"/>
    <w:rsid w:val="004D465A"/>
    <w:rsid w:val="004D5A35"/>
    <w:rsid w:val="004D5D69"/>
    <w:rsid w:val="004E6B44"/>
    <w:rsid w:val="004E745A"/>
    <w:rsid w:val="004F0A96"/>
    <w:rsid w:val="004F1DA8"/>
    <w:rsid w:val="004F2A5B"/>
    <w:rsid w:val="004F4647"/>
    <w:rsid w:val="004F6DC2"/>
    <w:rsid w:val="0050183C"/>
    <w:rsid w:val="00501C4C"/>
    <w:rsid w:val="005046E9"/>
    <w:rsid w:val="005058CC"/>
    <w:rsid w:val="00512E56"/>
    <w:rsid w:val="00512F2C"/>
    <w:rsid w:val="00517648"/>
    <w:rsid w:val="0052553A"/>
    <w:rsid w:val="00532D9B"/>
    <w:rsid w:val="005360E3"/>
    <w:rsid w:val="00536C80"/>
    <w:rsid w:val="00540613"/>
    <w:rsid w:val="00543967"/>
    <w:rsid w:val="00547C91"/>
    <w:rsid w:val="005502FD"/>
    <w:rsid w:val="005506E0"/>
    <w:rsid w:val="00552504"/>
    <w:rsid w:val="00560B89"/>
    <w:rsid w:val="00562167"/>
    <w:rsid w:val="005707BD"/>
    <w:rsid w:val="005737D9"/>
    <w:rsid w:val="00573E74"/>
    <w:rsid w:val="0057428C"/>
    <w:rsid w:val="00574BB5"/>
    <w:rsid w:val="00575A0C"/>
    <w:rsid w:val="00583276"/>
    <w:rsid w:val="00584395"/>
    <w:rsid w:val="00586A6F"/>
    <w:rsid w:val="00592BF5"/>
    <w:rsid w:val="00593F66"/>
    <w:rsid w:val="00596464"/>
    <w:rsid w:val="00596AED"/>
    <w:rsid w:val="00597C4F"/>
    <w:rsid w:val="005A0032"/>
    <w:rsid w:val="005A0D87"/>
    <w:rsid w:val="005A1951"/>
    <w:rsid w:val="005A2597"/>
    <w:rsid w:val="005A4ACD"/>
    <w:rsid w:val="005A4BCF"/>
    <w:rsid w:val="005A4CB1"/>
    <w:rsid w:val="005A67BA"/>
    <w:rsid w:val="005B0601"/>
    <w:rsid w:val="005B5BB6"/>
    <w:rsid w:val="005C169F"/>
    <w:rsid w:val="005C171B"/>
    <w:rsid w:val="005C2A29"/>
    <w:rsid w:val="005C2A4A"/>
    <w:rsid w:val="005C50B4"/>
    <w:rsid w:val="005C649B"/>
    <w:rsid w:val="005D17CC"/>
    <w:rsid w:val="005D2767"/>
    <w:rsid w:val="005D6066"/>
    <w:rsid w:val="005D7D15"/>
    <w:rsid w:val="005E18AA"/>
    <w:rsid w:val="005E34AC"/>
    <w:rsid w:val="005E721A"/>
    <w:rsid w:val="005F1CC5"/>
    <w:rsid w:val="005F2D01"/>
    <w:rsid w:val="005F4260"/>
    <w:rsid w:val="005F6E3A"/>
    <w:rsid w:val="00602CF7"/>
    <w:rsid w:val="00603F39"/>
    <w:rsid w:val="00604922"/>
    <w:rsid w:val="00610CE4"/>
    <w:rsid w:val="00611EE0"/>
    <w:rsid w:val="006212F1"/>
    <w:rsid w:val="0063401D"/>
    <w:rsid w:val="00636859"/>
    <w:rsid w:val="00640BAB"/>
    <w:rsid w:val="00645303"/>
    <w:rsid w:val="006512C7"/>
    <w:rsid w:val="00652B48"/>
    <w:rsid w:val="00657A69"/>
    <w:rsid w:val="006612DD"/>
    <w:rsid w:val="006636BF"/>
    <w:rsid w:val="006676E4"/>
    <w:rsid w:val="0067580E"/>
    <w:rsid w:val="00691F9D"/>
    <w:rsid w:val="0069498A"/>
    <w:rsid w:val="00694BD9"/>
    <w:rsid w:val="00694EF1"/>
    <w:rsid w:val="006955EF"/>
    <w:rsid w:val="00695D12"/>
    <w:rsid w:val="006A4D5B"/>
    <w:rsid w:val="006A7A37"/>
    <w:rsid w:val="006A7EA4"/>
    <w:rsid w:val="006B5BA1"/>
    <w:rsid w:val="006C13A7"/>
    <w:rsid w:val="006C3365"/>
    <w:rsid w:val="006C739F"/>
    <w:rsid w:val="006D01CE"/>
    <w:rsid w:val="006D0E86"/>
    <w:rsid w:val="006D2210"/>
    <w:rsid w:val="006D5A23"/>
    <w:rsid w:val="006D6394"/>
    <w:rsid w:val="006D6925"/>
    <w:rsid w:val="006D69E9"/>
    <w:rsid w:val="006D7594"/>
    <w:rsid w:val="006E12F4"/>
    <w:rsid w:val="006E2A09"/>
    <w:rsid w:val="006E2F7B"/>
    <w:rsid w:val="006E4767"/>
    <w:rsid w:val="006F2FA4"/>
    <w:rsid w:val="006F550F"/>
    <w:rsid w:val="006F736E"/>
    <w:rsid w:val="0070122E"/>
    <w:rsid w:val="0070182F"/>
    <w:rsid w:val="00706771"/>
    <w:rsid w:val="0071308F"/>
    <w:rsid w:val="0071355A"/>
    <w:rsid w:val="0071408C"/>
    <w:rsid w:val="00714392"/>
    <w:rsid w:val="0072460B"/>
    <w:rsid w:val="00730522"/>
    <w:rsid w:val="00732AF5"/>
    <w:rsid w:val="0073544A"/>
    <w:rsid w:val="00745FEF"/>
    <w:rsid w:val="00746154"/>
    <w:rsid w:val="00746E90"/>
    <w:rsid w:val="007472BD"/>
    <w:rsid w:val="007506AE"/>
    <w:rsid w:val="00752782"/>
    <w:rsid w:val="00756E4E"/>
    <w:rsid w:val="00761D3E"/>
    <w:rsid w:val="0076252B"/>
    <w:rsid w:val="00766495"/>
    <w:rsid w:val="00766F06"/>
    <w:rsid w:val="00767876"/>
    <w:rsid w:val="00774194"/>
    <w:rsid w:val="0077516E"/>
    <w:rsid w:val="00776348"/>
    <w:rsid w:val="00780893"/>
    <w:rsid w:val="00780A09"/>
    <w:rsid w:val="00786A8C"/>
    <w:rsid w:val="00787563"/>
    <w:rsid w:val="00793D8D"/>
    <w:rsid w:val="00794F28"/>
    <w:rsid w:val="00795158"/>
    <w:rsid w:val="0079580A"/>
    <w:rsid w:val="007966D5"/>
    <w:rsid w:val="007A079B"/>
    <w:rsid w:val="007A20D0"/>
    <w:rsid w:val="007A3D27"/>
    <w:rsid w:val="007A4228"/>
    <w:rsid w:val="007A6D6F"/>
    <w:rsid w:val="007B36D6"/>
    <w:rsid w:val="007B4C64"/>
    <w:rsid w:val="007B4F74"/>
    <w:rsid w:val="007B7493"/>
    <w:rsid w:val="007B7902"/>
    <w:rsid w:val="007B7F9F"/>
    <w:rsid w:val="007C24D9"/>
    <w:rsid w:val="007C7560"/>
    <w:rsid w:val="007C79AA"/>
    <w:rsid w:val="007D1DB4"/>
    <w:rsid w:val="007D247F"/>
    <w:rsid w:val="007D36D1"/>
    <w:rsid w:val="007E06D3"/>
    <w:rsid w:val="007E1DCB"/>
    <w:rsid w:val="007F1A1C"/>
    <w:rsid w:val="007F2DF9"/>
    <w:rsid w:val="007F2EC4"/>
    <w:rsid w:val="007F72DC"/>
    <w:rsid w:val="007F7EF1"/>
    <w:rsid w:val="0080073F"/>
    <w:rsid w:val="00800DC3"/>
    <w:rsid w:val="00811E7A"/>
    <w:rsid w:val="0081619D"/>
    <w:rsid w:val="00821A81"/>
    <w:rsid w:val="00825D2F"/>
    <w:rsid w:val="00830751"/>
    <w:rsid w:val="00834675"/>
    <w:rsid w:val="0083769A"/>
    <w:rsid w:val="00841584"/>
    <w:rsid w:val="008646F9"/>
    <w:rsid w:val="008675CF"/>
    <w:rsid w:val="008717B3"/>
    <w:rsid w:val="00871C16"/>
    <w:rsid w:val="008720F2"/>
    <w:rsid w:val="00872E5B"/>
    <w:rsid w:val="00873A1C"/>
    <w:rsid w:val="00877BA2"/>
    <w:rsid w:val="00881E18"/>
    <w:rsid w:val="00883ED3"/>
    <w:rsid w:val="00887571"/>
    <w:rsid w:val="008929CD"/>
    <w:rsid w:val="00897AC7"/>
    <w:rsid w:val="00897BD0"/>
    <w:rsid w:val="008A10EE"/>
    <w:rsid w:val="008A1340"/>
    <w:rsid w:val="008A4A75"/>
    <w:rsid w:val="008A62C3"/>
    <w:rsid w:val="008B18A9"/>
    <w:rsid w:val="008B1CD0"/>
    <w:rsid w:val="008B49E9"/>
    <w:rsid w:val="008C17DF"/>
    <w:rsid w:val="008D2AD0"/>
    <w:rsid w:val="008D39B4"/>
    <w:rsid w:val="008D4C12"/>
    <w:rsid w:val="008D64C8"/>
    <w:rsid w:val="008E15FE"/>
    <w:rsid w:val="008E1C71"/>
    <w:rsid w:val="008E4EA3"/>
    <w:rsid w:val="008E6741"/>
    <w:rsid w:val="008E797E"/>
    <w:rsid w:val="008F18E3"/>
    <w:rsid w:val="008F18F5"/>
    <w:rsid w:val="008F3635"/>
    <w:rsid w:val="008F3AAC"/>
    <w:rsid w:val="00903B95"/>
    <w:rsid w:val="009064C3"/>
    <w:rsid w:val="00907760"/>
    <w:rsid w:val="00910E6A"/>
    <w:rsid w:val="00910E7C"/>
    <w:rsid w:val="00920657"/>
    <w:rsid w:val="00920A30"/>
    <w:rsid w:val="0092312E"/>
    <w:rsid w:val="00924497"/>
    <w:rsid w:val="009266C8"/>
    <w:rsid w:val="0093443D"/>
    <w:rsid w:val="00934890"/>
    <w:rsid w:val="00936736"/>
    <w:rsid w:val="00940A8A"/>
    <w:rsid w:val="00941A16"/>
    <w:rsid w:val="0094214F"/>
    <w:rsid w:val="009444A3"/>
    <w:rsid w:val="0094530D"/>
    <w:rsid w:val="0095213C"/>
    <w:rsid w:val="00954718"/>
    <w:rsid w:val="00963F98"/>
    <w:rsid w:val="00970454"/>
    <w:rsid w:val="00970E6F"/>
    <w:rsid w:val="00971BDD"/>
    <w:rsid w:val="00975B89"/>
    <w:rsid w:val="00976920"/>
    <w:rsid w:val="00980871"/>
    <w:rsid w:val="0098306B"/>
    <w:rsid w:val="00984521"/>
    <w:rsid w:val="00986536"/>
    <w:rsid w:val="00987458"/>
    <w:rsid w:val="00987CD9"/>
    <w:rsid w:val="0099226B"/>
    <w:rsid w:val="009938E4"/>
    <w:rsid w:val="009949A9"/>
    <w:rsid w:val="009950E1"/>
    <w:rsid w:val="0099587A"/>
    <w:rsid w:val="0099749F"/>
    <w:rsid w:val="009A2AAE"/>
    <w:rsid w:val="009A2F5C"/>
    <w:rsid w:val="009A5E3D"/>
    <w:rsid w:val="009A6C49"/>
    <w:rsid w:val="009A6DEA"/>
    <w:rsid w:val="009A7F9E"/>
    <w:rsid w:val="009C0C64"/>
    <w:rsid w:val="009C5574"/>
    <w:rsid w:val="009D2FD4"/>
    <w:rsid w:val="009D3F28"/>
    <w:rsid w:val="009D58DA"/>
    <w:rsid w:val="009E2972"/>
    <w:rsid w:val="009E6752"/>
    <w:rsid w:val="009F53F3"/>
    <w:rsid w:val="009F54C1"/>
    <w:rsid w:val="009F6498"/>
    <w:rsid w:val="00A02CC6"/>
    <w:rsid w:val="00A0334E"/>
    <w:rsid w:val="00A0467E"/>
    <w:rsid w:val="00A11BD9"/>
    <w:rsid w:val="00A12C9E"/>
    <w:rsid w:val="00A15F83"/>
    <w:rsid w:val="00A178C1"/>
    <w:rsid w:val="00A22CBF"/>
    <w:rsid w:val="00A2366B"/>
    <w:rsid w:val="00A23FD1"/>
    <w:rsid w:val="00A26FE8"/>
    <w:rsid w:val="00A33784"/>
    <w:rsid w:val="00A356DF"/>
    <w:rsid w:val="00A35796"/>
    <w:rsid w:val="00A36F03"/>
    <w:rsid w:val="00A46DB5"/>
    <w:rsid w:val="00A50CA4"/>
    <w:rsid w:val="00A519C8"/>
    <w:rsid w:val="00A57CF4"/>
    <w:rsid w:val="00A602D8"/>
    <w:rsid w:val="00A634C3"/>
    <w:rsid w:val="00A715E9"/>
    <w:rsid w:val="00A71E2F"/>
    <w:rsid w:val="00A72F0F"/>
    <w:rsid w:val="00A741A6"/>
    <w:rsid w:val="00A818B2"/>
    <w:rsid w:val="00A846EE"/>
    <w:rsid w:val="00A95D9E"/>
    <w:rsid w:val="00AA0327"/>
    <w:rsid w:val="00AA366A"/>
    <w:rsid w:val="00AA63E6"/>
    <w:rsid w:val="00AB19BE"/>
    <w:rsid w:val="00AB2449"/>
    <w:rsid w:val="00AB5F57"/>
    <w:rsid w:val="00AC35D7"/>
    <w:rsid w:val="00AC698B"/>
    <w:rsid w:val="00AC6B15"/>
    <w:rsid w:val="00AD27E3"/>
    <w:rsid w:val="00AD4668"/>
    <w:rsid w:val="00AD51EE"/>
    <w:rsid w:val="00AD55F6"/>
    <w:rsid w:val="00AD7528"/>
    <w:rsid w:val="00AE3139"/>
    <w:rsid w:val="00AE3B88"/>
    <w:rsid w:val="00AE696A"/>
    <w:rsid w:val="00AF3F5C"/>
    <w:rsid w:val="00B00E8C"/>
    <w:rsid w:val="00B02E19"/>
    <w:rsid w:val="00B02FA7"/>
    <w:rsid w:val="00B03412"/>
    <w:rsid w:val="00B10E71"/>
    <w:rsid w:val="00B125E1"/>
    <w:rsid w:val="00B13147"/>
    <w:rsid w:val="00B1455E"/>
    <w:rsid w:val="00B151A1"/>
    <w:rsid w:val="00B16E31"/>
    <w:rsid w:val="00B21948"/>
    <w:rsid w:val="00B266EC"/>
    <w:rsid w:val="00B2718C"/>
    <w:rsid w:val="00B31C60"/>
    <w:rsid w:val="00B32363"/>
    <w:rsid w:val="00B341DC"/>
    <w:rsid w:val="00B34DED"/>
    <w:rsid w:val="00B4190A"/>
    <w:rsid w:val="00B4234F"/>
    <w:rsid w:val="00B45D12"/>
    <w:rsid w:val="00B50F76"/>
    <w:rsid w:val="00B51313"/>
    <w:rsid w:val="00B51B55"/>
    <w:rsid w:val="00B525E2"/>
    <w:rsid w:val="00B54870"/>
    <w:rsid w:val="00B55A2D"/>
    <w:rsid w:val="00B55CDD"/>
    <w:rsid w:val="00B55FFB"/>
    <w:rsid w:val="00B577C6"/>
    <w:rsid w:val="00B62F82"/>
    <w:rsid w:val="00B67EE0"/>
    <w:rsid w:val="00B70F57"/>
    <w:rsid w:val="00B72A1D"/>
    <w:rsid w:val="00B74EFD"/>
    <w:rsid w:val="00B772BC"/>
    <w:rsid w:val="00B81D81"/>
    <w:rsid w:val="00B91C2A"/>
    <w:rsid w:val="00B93FF2"/>
    <w:rsid w:val="00B952C2"/>
    <w:rsid w:val="00B9680C"/>
    <w:rsid w:val="00BA0FBC"/>
    <w:rsid w:val="00BA14B1"/>
    <w:rsid w:val="00BA2FF3"/>
    <w:rsid w:val="00BA4200"/>
    <w:rsid w:val="00BA4C13"/>
    <w:rsid w:val="00BB246F"/>
    <w:rsid w:val="00BB484E"/>
    <w:rsid w:val="00BB5EB0"/>
    <w:rsid w:val="00BC194B"/>
    <w:rsid w:val="00BC242D"/>
    <w:rsid w:val="00BC3516"/>
    <w:rsid w:val="00BC5373"/>
    <w:rsid w:val="00BC5FEB"/>
    <w:rsid w:val="00BD0AAA"/>
    <w:rsid w:val="00BD32AD"/>
    <w:rsid w:val="00BD57A6"/>
    <w:rsid w:val="00BD642E"/>
    <w:rsid w:val="00BD68FA"/>
    <w:rsid w:val="00BE0034"/>
    <w:rsid w:val="00BE04FE"/>
    <w:rsid w:val="00BE084A"/>
    <w:rsid w:val="00BF355D"/>
    <w:rsid w:val="00BF3EF8"/>
    <w:rsid w:val="00C074FB"/>
    <w:rsid w:val="00C07B32"/>
    <w:rsid w:val="00C112DD"/>
    <w:rsid w:val="00C11E2B"/>
    <w:rsid w:val="00C12625"/>
    <w:rsid w:val="00C1636D"/>
    <w:rsid w:val="00C269A2"/>
    <w:rsid w:val="00C33995"/>
    <w:rsid w:val="00C351BB"/>
    <w:rsid w:val="00C352D3"/>
    <w:rsid w:val="00C362A3"/>
    <w:rsid w:val="00C36B5A"/>
    <w:rsid w:val="00C41AF0"/>
    <w:rsid w:val="00C41C2B"/>
    <w:rsid w:val="00C45C83"/>
    <w:rsid w:val="00C46336"/>
    <w:rsid w:val="00C54CA2"/>
    <w:rsid w:val="00C55945"/>
    <w:rsid w:val="00C60E04"/>
    <w:rsid w:val="00C65127"/>
    <w:rsid w:val="00C71BCC"/>
    <w:rsid w:val="00C743CD"/>
    <w:rsid w:val="00C7482E"/>
    <w:rsid w:val="00C7524D"/>
    <w:rsid w:val="00C77132"/>
    <w:rsid w:val="00C80F19"/>
    <w:rsid w:val="00C8161B"/>
    <w:rsid w:val="00C81C2D"/>
    <w:rsid w:val="00C8316C"/>
    <w:rsid w:val="00C83778"/>
    <w:rsid w:val="00C85090"/>
    <w:rsid w:val="00C8682B"/>
    <w:rsid w:val="00C86BB0"/>
    <w:rsid w:val="00C87F80"/>
    <w:rsid w:val="00C94950"/>
    <w:rsid w:val="00C9706B"/>
    <w:rsid w:val="00C97DD6"/>
    <w:rsid w:val="00CA23D2"/>
    <w:rsid w:val="00CA2642"/>
    <w:rsid w:val="00CA42EF"/>
    <w:rsid w:val="00CB5B5F"/>
    <w:rsid w:val="00CB6541"/>
    <w:rsid w:val="00CC03C5"/>
    <w:rsid w:val="00CC4605"/>
    <w:rsid w:val="00CC64E9"/>
    <w:rsid w:val="00CC755D"/>
    <w:rsid w:val="00CC77F0"/>
    <w:rsid w:val="00CC7E08"/>
    <w:rsid w:val="00CD2011"/>
    <w:rsid w:val="00CD73E6"/>
    <w:rsid w:val="00CE075E"/>
    <w:rsid w:val="00CE2CED"/>
    <w:rsid w:val="00CE3D95"/>
    <w:rsid w:val="00CE4839"/>
    <w:rsid w:val="00CE48BE"/>
    <w:rsid w:val="00CE613A"/>
    <w:rsid w:val="00CF5E47"/>
    <w:rsid w:val="00D04B91"/>
    <w:rsid w:val="00D059EC"/>
    <w:rsid w:val="00D07459"/>
    <w:rsid w:val="00D12197"/>
    <w:rsid w:val="00D13184"/>
    <w:rsid w:val="00D15A02"/>
    <w:rsid w:val="00D22C44"/>
    <w:rsid w:val="00D2325B"/>
    <w:rsid w:val="00D25714"/>
    <w:rsid w:val="00D2736B"/>
    <w:rsid w:val="00D30836"/>
    <w:rsid w:val="00D31E64"/>
    <w:rsid w:val="00D32705"/>
    <w:rsid w:val="00D36C02"/>
    <w:rsid w:val="00D4010C"/>
    <w:rsid w:val="00D471F0"/>
    <w:rsid w:val="00D5094F"/>
    <w:rsid w:val="00D570AA"/>
    <w:rsid w:val="00D578E8"/>
    <w:rsid w:val="00D61D96"/>
    <w:rsid w:val="00D645AA"/>
    <w:rsid w:val="00D64E8C"/>
    <w:rsid w:val="00D66D6C"/>
    <w:rsid w:val="00D70E4F"/>
    <w:rsid w:val="00D70FCC"/>
    <w:rsid w:val="00D72AC2"/>
    <w:rsid w:val="00D730C3"/>
    <w:rsid w:val="00D74E98"/>
    <w:rsid w:val="00D77A7D"/>
    <w:rsid w:val="00D77C16"/>
    <w:rsid w:val="00D80874"/>
    <w:rsid w:val="00D810BB"/>
    <w:rsid w:val="00D82357"/>
    <w:rsid w:val="00D83076"/>
    <w:rsid w:val="00D83BA5"/>
    <w:rsid w:val="00D84045"/>
    <w:rsid w:val="00D860B9"/>
    <w:rsid w:val="00D940F7"/>
    <w:rsid w:val="00D943B4"/>
    <w:rsid w:val="00D96F60"/>
    <w:rsid w:val="00DA33EF"/>
    <w:rsid w:val="00DA43EE"/>
    <w:rsid w:val="00DA6A0A"/>
    <w:rsid w:val="00DB077C"/>
    <w:rsid w:val="00DB4C07"/>
    <w:rsid w:val="00DB5957"/>
    <w:rsid w:val="00DB7AFA"/>
    <w:rsid w:val="00DC37F8"/>
    <w:rsid w:val="00DC39F1"/>
    <w:rsid w:val="00DC4359"/>
    <w:rsid w:val="00DC68B9"/>
    <w:rsid w:val="00DD284A"/>
    <w:rsid w:val="00DD2CB3"/>
    <w:rsid w:val="00DD4E8B"/>
    <w:rsid w:val="00DD57B0"/>
    <w:rsid w:val="00DD7DC2"/>
    <w:rsid w:val="00DE0840"/>
    <w:rsid w:val="00DE0B41"/>
    <w:rsid w:val="00DE282A"/>
    <w:rsid w:val="00DE4732"/>
    <w:rsid w:val="00DE54FF"/>
    <w:rsid w:val="00DE769E"/>
    <w:rsid w:val="00DF606E"/>
    <w:rsid w:val="00E00665"/>
    <w:rsid w:val="00E00D29"/>
    <w:rsid w:val="00E024B9"/>
    <w:rsid w:val="00E12156"/>
    <w:rsid w:val="00E1284F"/>
    <w:rsid w:val="00E14A11"/>
    <w:rsid w:val="00E22905"/>
    <w:rsid w:val="00E22BD4"/>
    <w:rsid w:val="00E266CA"/>
    <w:rsid w:val="00E30AB0"/>
    <w:rsid w:val="00E34C19"/>
    <w:rsid w:val="00E34FF8"/>
    <w:rsid w:val="00E42AC9"/>
    <w:rsid w:val="00E43CAF"/>
    <w:rsid w:val="00E44D30"/>
    <w:rsid w:val="00E502C7"/>
    <w:rsid w:val="00E5588A"/>
    <w:rsid w:val="00E61EF6"/>
    <w:rsid w:val="00E665E5"/>
    <w:rsid w:val="00E66F25"/>
    <w:rsid w:val="00E67639"/>
    <w:rsid w:val="00E703FF"/>
    <w:rsid w:val="00E7054A"/>
    <w:rsid w:val="00E72E9F"/>
    <w:rsid w:val="00E738D4"/>
    <w:rsid w:val="00E7524C"/>
    <w:rsid w:val="00E862B5"/>
    <w:rsid w:val="00E87315"/>
    <w:rsid w:val="00E9227F"/>
    <w:rsid w:val="00E94F0D"/>
    <w:rsid w:val="00EA0696"/>
    <w:rsid w:val="00EA149F"/>
    <w:rsid w:val="00EA1C1F"/>
    <w:rsid w:val="00EA79CF"/>
    <w:rsid w:val="00EB1954"/>
    <w:rsid w:val="00EB27E2"/>
    <w:rsid w:val="00EB3077"/>
    <w:rsid w:val="00EB6701"/>
    <w:rsid w:val="00EC17A0"/>
    <w:rsid w:val="00EC4DFB"/>
    <w:rsid w:val="00EC68D6"/>
    <w:rsid w:val="00EC7575"/>
    <w:rsid w:val="00EC7E17"/>
    <w:rsid w:val="00ED40C7"/>
    <w:rsid w:val="00ED498C"/>
    <w:rsid w:val="00EE3506"/>
    <w:rsid w:val="00EE7B20"/>
    <w:rsid w:val="00EF1369"/>
    <w:rsid w:val="00EF198B"/>
    <w:rsid w:val="00EF36EE"/>
    <w:rsid w:val="00EF510D"/>
    <w:rsid w:val="00EF7E63"/>
    <w:rsid w:val="00F01616"/>
    <w:rsid w:val="00F02414"/>
    <w:rsid w:val="00F03DAA"/>
    <w:rsid w:val="00F05609"/>
    <w:rsid w:val="00F075D5"/>
    <w:rsid w:val="00F11177"/>
    <w:rsid w:val="00F11206"/>
    <w:rsid w:val="00F11E27"/>
    <w:rsid w:val="00F1441B"/>
    <w:rsid w:val="00F15019"/>
    <w:rsid w:val="00F20C17"/>
    <w:rsid w:val="00F21532"/>
    <w:rsid w:val="00F21E48"/>
    <w:rsid w:val="00F25C3F"/>
    <w:rsid w:val="00F31EDF"/>
    <w:rsid w:val="00F33883"/>
    <w:rsid w:val="00F41167"/>
    <w:rsid w:val="00F41D44"/>
    <w:rsid w:val="00F42312"/>
    <w:rsid w:val="00F4374B"/>
    <w:rsid w:val="00F447D7"/>
    <w:rsid w:val="00F47762"/>
    <w:rsid w:val="00F505F9"/>
    <w:rsid w:val="00F51D46"/>
    <w:rsid w:val="00F56CDE"/>
    <w:rsid w:val="00F6761B"/>
    <w:rsid w:val="00F7073C"/>
    <w:rsid w:val="00F72625"/>
    <w:rsid w:val="00F743E4"/>
    <w:rsid w:val="00F82620"/>
    <w:rsid w:val="00F83C81"/>
    <w:rsid w:val="00F87F1F"/>
    <w:rsid w:val="00F91C59"/>
    <w:rsid w:val="00F91D92"/>
    <w:rsid w:val="00F9209B"/>
    <w:rsid w:val="00F92B4D"/>
    <w:rsid w:val="00F94443"/>
    <w:rsid w:val="00FA2255"/>
    <w:rsid w:val="00FA5A95"/>
    <w:rsid w:val="00FB3C2C"/>
    <w:rsid w:val="00FB4921"/>
    <w:rsid w:val="00FB612B"/>
    <w:rsid w:val="00FB7BF8"/>
    <w:rsid w:val="00FC014B"/>
    <w:rsid w:val="00FC1C6D"/>
    <w:rsid w:val="00FC2671"/>
    <w:rsid w:val="00FC77E4"/>
    <w:rsid w:val="00FC7F98"/>
    <w:rsid w:val="00FD1FC5"/>
    <w:rsid w:val="00FD4200"/>
    <w:rsid w:val="00FE0C6A"/>
    <w:rsid w:val="00FE2169"/>
    <w:rsid w:val="00FE38A7"/>
    <w:rsid w:val="00FE4073"/>
    <w:rsid w:val="00FF157E"/>
    <w:rsid w:val="00FF159E"/>
    <w:rsid w:val="00FF335F"/>
    <w:rsid w:val="00FF37F2"/>
    <w:rsid w:val="00FF4AAE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CA3"/>
    <w:rPr>
      <w:rFonts w:ascii="Arial" w:hAnsi="Arial"/>
      <w:szCs w:val="24"/>
      <w:lang w:val="en-GB"/>
    </w:rPr>
  </w:style>
  <w:style w:type="paragraph" w:styleId="Heading1">
    <w:name w:val="heading 1"/>
    <w:aliases w:val="Section"/>
    <w:basedOn w:val="cgoMaroon"/>
    <w:next w:val="cgoNormal"/>
    <w:qFormat/>
    <w:rsid w:val="003321DC"/>
    <w:pPr>
      <w:keepNext/>
      <w:pageBreakBefore/>
      <w:numPr>
        <w:ilvl w:val="1"/>
        <w:numId w:val="3"/>
      </w:numPr>
      <w:spacing w:after="640" w:line="580" w:lineRule="atLeast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aliases w:val="Heading 2 Char,Sub-section,Reset numbering"/>
    <w:basedOn w:val="cgoGreen"/>
    <w:next w:val="cgoNormal"/>
    <w:qFormat/>
    <w:rsid w:val="00FD4200"/>
    <w:pPr>
      <w:keepNext/>
      <w:numPr>
        <w:ilvl w:val="2"/>
        <w:numId w:val="3"/>
      </w:numPr>
      <w:tabs>
        <w:tab w:val="left" w:pos="794"/>
      </w:tabs>
      <w:spacing w:before="640" w:after="320" w:line="320" w:lineRule="atLeas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H3,h3,Level 3 Topic Heading,H31,h31,Level 3 Topic Heading1,H32,h32,Level 3 Topic Heading2,H33,h33,Level 3 Topic Heading3,H34,h34,Level 3 Topic Heading4,H35,h35,Level 3 Topic Heading5,H36,h36,Level 3 Topic Heading6,Map,Level 1 - 1"/>
    <w:basedOn w:val="cgoNormal"/>
    <w:next w:val="cgoNormal"/>
    <w:qFormat/>
    <w:rsid w:val="00FD4200"/>
    <w:pPr>
      <w:keepNext/>
      <w:numPr>
        <w:ilvl w:val="3"/>
        <w:numId w:val="3"/>
      </w:numPr>
      <w:tabs>
        <w:tab w:val="left" w:pos="794"/>
      </w:tabs>
      <w:spacing w:before="320"/>
      <w:outlineLvl w:val="2"/>
    </w:pPr>
    <w:rPr>
      <w:rFonts w:cs="Arial"/>
      <w:b/>
      <w:bCs/>
      <w:color w:val="550D2A"/>
      <w:sz w:val="24"/>
      <w:szCs w:val="26"/>
    </w:rPr>
  </w:style>
  <w:style w:type="paragraph" w:styleId="Heading4">
    <w:name w:val="heading 4"/>
    <w:basedOn w:val="cgoNormal"/>
    <w:next w:val="cgoNormal"/>
    <w:qFormat/>
    <w:rsid w:val="001E6B0C"/>
    <w:pPr>
      <w:keepNext/>
      <w:numPr>
        <w:ilvl w:val="3"/>
        <w:numId w:val="9"/>
      </w:numPr>
      <w:spacing w:before="320"/>
      <w:outlineLvl w:val="3"/>
    </w:pPr>
    <w:rPr>
      <w:b/>
      <w:bCs/>
      <w:szCs w:val="28"/>
    </w:rPr>
  </w:style>
  <w:style w:type="paragraph" w:styleId="Heading5">
    <w:name w:val="heading 5"/>
    <w:basedOn w:val="cgoNormal"/>
    <w:next w:val="cgoNormal"/>
    <w:qFormat/>
    <w:pPr>
      <w:spacing w:before="32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cs="Arial"/>
      <w:b/>
      <w:bCs/>
      <w:i/>
      <w:iCs/>
      <w:sz w:val="16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goMaroon">
    <w:name w:val="cgoMaroon"/>
    <w:basedOn w:val="Normal"/>
    <w:rPr>
      <w:color w:val="550D2A"/>
    </w:rPr>
  </w:style>
  <w:style w:type="paragraph" w:customStyle="1" w:styleId="cgoNormal">
    <w:name w:val="cgoNormal"/>
    <w:basedOn w:val="Normal"/>
    <w:pPr>
      <w:spacing w:after="280" w:line="280" w:lineRule="atLeast"/>
    </w:pPr>
  </w:style>
  <w:style w:type="paragraph" w:customStyle="1" w:styleId="cgoGreen">
    <w:name w:val="cgoGreen"/>
    <w:basedOn w:val="Normal"/>
    <w:rPr>
      <w:color w:val="909859"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cgoClientName">
    <w:name w:val="cgoClientName"/>
    <w:basedOn w:val="cgoMaroon"/>
    <w:next w:val="cgoProjectTitle"/>
    <w:pPr>
      <w:keepNext/>
      <w:pageBreakBefore/>
      <w:spacing w:before="4536" w:line="580" w:lineRule="atLeast"/>
      <w:ind w:right="4082"/>
    </w:pPr>
    <w:rPr>
      <w:b/>
      <w:sz w:val="40"/>
    </w:rPr>
  </w:style>
  <w:style w:type="paragraph" w:customStyle="1" w:styleId="cgoProjectTitle">
    <w:name w:val="cgoProjectTitle"/>
    <w:basedOn w:val="cgoGreen"/>
    <w:pPr>
      <w:spacing w:after="640" w:line="580" w:lineRule="atLeast"/>
      <w:ind w:right="4082"/>
    </w:pPr>
    <w:rPr>
      <w:b/>
      <w:sz w:val="40"/>
    </w:rPr>
  </w:style>
  <w:style w:type="paragraph" w:customStyle="1" w:styleId="cgoBulletLevel1">
    <w:name w:val="cgoBulletLevel1"/>
    <w:basedOn w:val="cgoNormal"/>
    <w:pPr>
      <w:numPr>
        <w:numId w:val="2"/>
      </w:numPr>
      <w:tabs>
        <w:tab w:val="clear" w:pos="720"/>
        <w:tab w:val="left" w:pos="284"/>
      </w:tabs>
      <w:spacing w:after="0"/>
      <w:ind w:left="284" w:hanging="284"/>
    </w:pPr>
  </w:style>
  <w:style w:type="paragraph" w:customStyle="1" w:styleId="cgoBulletLevel2">
    <w:name w:val="cgoBulletLevel2"/>
    <w:basedOn w:val="cgoNormal"/>
    <w:pPr>
      <w:numPr>
        <w:ilvl w:val="1"/>
        <w:numId w:val="1"/>
      </w:numPr>
      <w:tabs>
        <w:tab w:val="clear" w:pos="1440"/>
        <w:tab w:val="left" w:pos="567"/>
      </w:tabs>
      <w:spacing w:after="0"/>
      <w:ind w:left="568" w:hanging="284"/>
    </w:pPr>
  </w:style>
  <w:style w:type="paragraph" w:customStyle="1" w:styleId="cgoDocumentTitle">
    <w:name w:val="cgoDocumentTitle"/>
    <w:basedOn w:val="Normal"/>
    <w:pPr>
      <w:spacing w:line="320" w:lineRule="atLeast"/>
      <w:ind w:right="4933"/>
    </w:pPr>
    <w:rPr>
      <w:b/>
    </w:rPr>
  </w:style>
  <w:style w:type="paragraph" w:customStyle="1" w:styleId="cgoDocumentDate">
    <w:name w:val="cgoDocumentDate"/>
    <w:basedOn w:val="Normal"/>
    <w:next w:val="cgoNormal"/>
    <w:pPr>
      <w:spacing w:line="320" w:lineRule="atLeast"/>
      <w:ind w:right="4933"/>
    </w:pPr>
    <w:rPr>
      <w:b/>
    </w:rPr>
  </w:style>
  <w:style w:type="paragraph" w:customStyle="1" w:styleId="cgoMaroonHeading">
    <w:name w:val="cgoMaroonHeading"/>
    <w:basedOn w:val="cgoMaroo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GreenHeading">
    <w:name w:val="cgoGreenHeading"/>
    <w:basedOn w:val="cgoGree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SectionNumber">
    <w:name w:val="cgoSectionNumber"/>
    <w:basedOn w:val="cgoMaroon"/>
    <w:next w:val="cgoSectionTitle"/>
    <w:rsid w:val="00FD4200"/>
    <w:pPr>
      <w:pageBreakBefore/>
      <w:spacing w:before="4536" w:line="580" w:lineRule="atLeast"/>
    </w:pPr>
    <w:rPr>
      <w:b/>
      <w:sz w:val="40"/>
    </w:rPr>
  </w:style>
  <w:style w:type="paragraph" w:customStyle="1" w:styleId="cgoSectionTitle">
    <w:name w:val="cgoSectionTitle"/>
    <w:basedOn w:val="cgoGreen"/>
    <w:next w:val="cgoNormal"/>
    <w:pPr>
      <w:spacing w:line="580" w:lineRule="atLeast"/>
    </w:pPr>
    <w:rPr>
      <w:b/>
      <w:sz w:val="40"/>
    </w:rPr>
  </w:style>
  <w:style w:type="paragraph" w:styleId="Footer">
    <w:name w:val="footer"/>
    <w:basedOn w:val="Normal"/>
    <w:rPr>
      <w:sz w:val="16"/>
    </w:rPr>
  </w:style>
  <w:style w:type="paragraph" w:styleId="TOC1">
    <w:name w:val="toc 1"/>
    <w:basedOn w:val="cgoMaroon"/>
    <w:next w:val="cgoNormal"/>
    <w:semiHidden/>
    <w:rsid w:val="00FD4200"/>
    <w:pPr>
      <w:tabs>
        <w:tab w:val="left" w:pos="397"/>
        <w:tab w:val="left" w:pos="851"/>
        <w:tab w:val="left" w:pos="8505"/>
      </w:tabs>
      <w:spacing w:before="120" w:line="280" w:lineRule="exact"/>
      <w:ind w:left="851" w:hanging="851"/>
    </w:pPr>
    <w:rPr>
      <w:b/>
      <w:noProof/>
      <w:sz w:val="24"/>
    </w:rPr>
  </w:style>
  <w:style w:type="paragraph" w:styleId="TOC2">
    <w:name w:val="toc 2"/>
    <w:basedOn w:val="cgoGreen"/>
    <w:next w:val="cgoNormal"/>
    <w:semiHidden/>
    <w:rsid w:val="00FD4200"/>
    <w:pPr>
      <w:numPr>
        <w:numId w:val="4"/>
      </w:numPr>
      <w:tabs>
        <w:tab w:val="clear" w:pos="432"/>
        <w:tab w:val="left" w:pos="284"/>
        <w:tab w:val="left" w:pos="851"/>
        <w:tab w:val="num" w:pos="1134"/>
        <w:tab w:val="left" w:pos="8505"/>
      </w:tabs>
      <w:spacing w:line="280" w:lineRule="exact"/>
      <w:ind w:left="1418" w:hanging="1134"/>
    </w:pPr>
    <w:rPr>
      <w:b/>
      <w:noProof/>
    </w:rPr>
  </w:style>
  <w:style w:type="paragraph" w:styleId="TOC3">
    <w:name w:val="toc 3"/>
    <w:basedOn w:val="cgoNormal"/>
    <w:next w:val="cgoNormal"/>
    <w:semiHidden/>
    <w:rsid w:val="00A95D9E"/>
    <w:pPr>
      <w:tabs>
        <w:tab w:val="left" w:pos="1247"/>
        <w:tab w:val="left" w:pos="8505"/>
      </w:tabs>
      <w:spacing w:after="0" w:line="240" w:lineRule="exact"/>
      <w:ind w:left="1418" w:hanging="851"/>
    </w:pPr>
    <w:rPr>
      <w:i/>
      <w:noProof/>
    </w:rPr>
  </w:style>
  <w:style w:type="paragraph" w:styleId="TOC4">
    <w:name w:val="toc 4"/>
    <w:basedOn w:val="cgoNormal"/>
    <w:next w:val="cgoNormal"/>
    <w:semiHidden/>
    <w:pPr>
      <w:tabs>
        <w:tab w:val="left" w:pos="1134"/>
        <w:tab w:val="right" w:pos="7258"/>
      </w:tabs>
      <w:spacing w:after="0"/>
      <w:ind w:left="1701" w:hanging="1134"/>
    </w:pPr>
    <w:rPr>
      <w:b/>
    </w:rPr>
  </w:style>
  <w:style w:type="paragraph" w:customStyle="1" w:styleId="cgoFromEmail">
    <w:name w:val="cgoFromEmail"/>
    <w:basedOn w:val="cgoNormal"/>
    <w:pPr>
      <w:spacing w:after="0" w:line="240" w:lineRule="atLeast"/>
    </w:pPr>
    <w:rPr>
      <w:b/>
      <w:sz w:val="16"/>
    </w:rPr>
  </w:style>
  <w:style w:type="paragraph" w:customStyle="1" w:styleId="cgoFromName">
    <w:name w:val="cgoFromName"/>
    <w:basedOn w:val="cgoNormal"/>
    <w:pPr>
      <w:spacing w:after="0"/>
    </w:pPr>
    <w:rPr>
      <w:b/>
    </w:rPr>
  </w:style>
  <w:style w:type="paragraph" w:customStyle="1" w:styleId="cgoFromTitle">
    <w:name w:val="cgoFromTitle"/>
    <w:basedOn w:val="cgoNormal"/>
    <w:pPr>
      <w:spacing w:after="0"/>
    </w:pPr>
    <w:rPr>
      <w:b/>
      <w:sz w:val="16"/>
    </w:rPr>
  </w:style>
  <w:style w:type="paragraph" w:customStyle="1" w:styleId="cgoToAddress">
    <w:name w:val="cgoToAddress"/>
    <w:basedOn w:val="cgoNormal"/>
    <w:pPr>
      <w:spacing w:after="0"/>
    </w:pPr>
  </w:style>
  <w:style w:type="paragraph" w:customStyle="1" w:styleId="cgoToCompany">
    <w:name w:val="cgoToCompany"/>
    <w:basedOn w:val="cgoNormal"/>
    <w:pPr>
      <w:spacing w:after="0"/>
    </w:pPr>
  </w:style>
  <w:style w:type="paragraph" w:customStyle="1" w:styleId="cgoToName">
    <w:name w:val="cgoToName"/>
    <w:basedOn w:val="cgoNormal"/>
    <w:pPr>
      <w:spacing w:after="0"/>
    </w:pPr>
    <w:rPr>
      <w:b/>
    </w:rPr>
  </w:style>
  <w:style w:type="paragraph" w:customStyle="1" w:styleId="cgoCopyTo">
    <w:name w:val="cgoCopyTo"/>
    <w:basedOn w:val="cgoNormal"/>
    <w:pPr>
      <w:spacing w:after="0"/>
    </w:pPr>
    <w:rPr>
      <w:b/>
    </w:rPr>
  </w:style>
  <w:style w:type="paragraph" w:customStyle="1" w:styleId="cgoDocHeading">
    <w:name w:val="cgoDocHeading"/>
    <w:basedOn w:val="cgoNormal"/>
    <w:next w:val="cgoNormal"/>
    <w:pPr>
      <w:spacing w:after="960" w:line="480" w:lineRule="atLeast"/>
    </w:pPr>
    <w:rPr>
      <w:b/>
      <w:sz w:val="40"/>
    </w:rPr>
  </w:style>
  <w:style w:type="paragraph" w:customStyle="1" w:styleId="cgoToFax">
    <w:name w:val="cgoToFax"/>
    <w:basedOn w:val="cgoNormal"/>
    <w:pPr>
      <w:spacing w:after="0"/>
    </w:pPr>
  </w:style>
  <w:style w:type="paragraph" w:customStyle="1" w:styleId="cgoTableText">
    <w:name w:val="cgoTableText"/>
    <w:basedOn w:val="cgoNormal"/>
    <w:pPr>
      <w:spacing w:after="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addressee">
    <w:name w:val="addressee"/>
    <w:basedOn w:val="Normal"/>
    <w:rPr>
      <w:sz w:val="22"/>
      <w:szCs w:val="20"/>
      <w:lang w:eastAsia="en-GB"/>
    </w:rPr>
  </w:style>
  <w:style w:type="paragraph" w:customStyle="1" w:styleId="cgoGreen20pt">
    <w:name w:val="cgoGreen20pt"/>
    <w:basedOn w:val="cgoGreen"/>
    <w:next w:val="cgoNormal"/>
    <w:pPr>
      <w:spacing w:before="320" w:after="640" w:line="580" w:lineRule="atLeast"/>
    </w:pPr>
    <w:rPr>
      <w:b/>
      <w:sz w:val="40"/>
    </w:rPr>
  </w:style>
  <w:style w:type="paragraph" w:customStyle="1" w:styleId="cgoMaroon20pt">
    <w:name w:val="cgoMaroon20pt"/>
    <w:basedOn w:val="cgoMaroon"/>
    <w:next w:val="cgoNormal"/>
    <w:pPr>
      <w:spacing w:before="320" w:after="640" w:line="580" w:lineRule="atLeast"/>
    </w:pPr>
    <w:rPr>
      <w:b/>
      <w:sz w:val="40"/>
    </w:rPr>
  </w:style>
  <w:style w:type="paragraph" w:styleId="FootnoteText">
    <w:name w:val="footnote text"/>
    <w:basedOn w:val="Normal"/>
    <w:semiHidden/>
    <w:rPr>
      <w:rFonts w:ascii="Times New Roman" w:hAnsi="Times New Roman"/>
      <w:szCs w:val="20"/>
      <w:lang w:eastAsia="en-GB"/>
    </w:rPr>
  </w:style>
  <w:style w:type="character" w:styleId="FootnoteReference">
    <w:name w:val="footnote reference"/>
    <w:semiHidden/>
    <w:rPr>
      <w:vertAlign w:val="superscript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character" w:customStyle="1" w:styleId="body1">
    <w:name w:val="body1"/>
    <w:rPr>
      <w:rFonts w:ascii="Verdana" w:hAnsi="Verdana" w:hint="default"/>
      <w:color w:val="000000"/>
      <w:sz w:val="16"/>
      <w:szCs w:val="16"/>
    </w:rPr>
  </w:style>
  <w:style w:type="paragraph" w:styleId="BodyTextIndent">
    <w:name w:val="Body Text Indent"/>
    <w:basedOn w:val="Normal"/>
    <w:pPr>
      <w:ind w:left="2340" w:hanging="2340"/>
    </w:pPr>
    <w:rPr>
      <w:b/>
      <w:bCs/>
      <w:color w:val="909859"/>
    </w:rPr>
  </w:style>
  <w:style w:type="paragraph" w:customStyle="1" w:styleId="Indent2">
    <w:name w:val="Indent 2"/>
    <w:basedOn w:val="Normal"/>
    <w:pPr>
      <w:numPr>
        <w:numId w:val="5"/>
      </w:numPr>
    </w:pPr>
  </w:style>
  <w:style w:type="paragraph" w:customStyle="1" w:styleId="CgoBulletLevel3">
    <w:name w:val="CgoBulletLevel3"/>
    <w:basedOn w:val="cgoNormal"/>
    <w:pPr>
      <w:numPr>
        <w:numId w:val="6"/>
      </w:numPr>
      <w:spacing w:after="0"/>
      <w:ind w:left="924" w:hanging="357"/>
    </w:pPr>
  </w:style>
  <w:style w:type="character" w:styleId="FollowedHyperlink">
    <w:name w:val="FollowedHyperlink"/>
    <w:rPr>
      <w:color w:val="800080"/>
      <w:u w:val="single"/>
    </w:rPr>
  </w:style>
  <w:style w:type="character" w:customStyle="1" w:styleId="content1">
    <w:name w:val="content1"/>
    <w:rPr>
      <w:rFonts w:ascii="Arial" w:hAnsi="Arial" w:cs="Arial" w:hint="default"/>
      <w:color w:val="333333"/>
      <w:sz w:val="18"/>
      <w:szCs w:val="18"/>
    </w:rPr>
  </w:style>
  <w:style w:type="paragraph" w:customStyle="1" w:styleId="Indent1">
    <w:name w:val="Indent 1"/>
    <w:basedOn w:val="Normal"/>
    <w:pPr>
      <w:numPr>
        <w:numId w:val="7"/>
      </w:numPr>
      <w:spacing w:after="320" w:line="320" w:lineRule="exact"/>
    </w:pPr>
  </w:style>
  <w:style w:type="paragraph" w:styleId="CommentText">
    <w:name w:val="annotation text"/>
    <w:basedOn w:val="Normal"/>
    <w:semiHidden/>
    <w:rPr>
      <w:rFonts w:ascii="Times New Roman" w:hAnsi="Times New Roman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detail">
    <w:name w:val="Tabledetail"/>
    <w:basedOn w:val="Normal"/>
    <w:rPr>
      <w:rFonts w:ascii="Times New Roman" w:hAnsi="Times New Roman"/>
      <w:sz w:val="22"/>
      <w:szCs w:val="20"/>
    </w:rPr>
  </w:style>
  <w:style w:type="paragraph" w:customStyle="1" w:styleId="bulletindentx6">
    <w:name w:val="bullet indent x6"/>
    <w:basedOn w:val="Normal"/>
    <w:pPr>
      <w:numPr>
        <w:numId w:val="8"/>
      </w:numPr>
      <w:tabs>
        <w:tab w:val="clear" w:pos="1166"/>
        <w:tab w:val="left" w:pos="4176"/>
      </w:tabs>
      <w:spacing w:after="120"/>
      <w:ind w:left="4176" w:hanging="288"/>
    </w:pPr>
    <w:rPr>
      <w:rFonts w:ascii="Times New Roman" w:hAnsi="Times New Roman"/>
      <w:sz w:val="22"/>
      <w:szCs w:val="20"/>
    </w:rPr>
  </w:style>
  <w:style w:type="paragraph" w:styleId="NormalIndent">
    <w:name w:val="Normal Indent"/>
    <w:basedOn w:val="Normal"/>
    <w:pPr>
      <w:spacing w:before="140" w:after="60"/>
      <w:ind w:left="720"/>
    </w:pPr>
    <w:rPr>
      <w:rFonts w:ascii="Times New Roman" w:hAnsi="Times New Roman"/>
      <w:sz w:val="22"/>
      <w:szCs w:val="20"/>
    </w:rPr>
  </w:style>
  <w:style w:type="table" w:styleId="TableGrid">
    <w:name w:val="Table Grid"/>
    <w:basedOn w:val="TableNormal"/>
    <w:rsid w:val="00BE08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pPr>
      <w:spacing w:after="60"/>
      <w:ind w:left="720"/>
    </w:pPr>
    <w:rPr>
      <w:sz w:val="22"/>
      <w:szCs w:val="20"/>
    </w:rPr>
  </w:style>
  <w:style w:type="paragraph" w:customStyle="1" w:styleId="headl">
    <w:name w:val="headl"/>
    <w:basedOn w:val="cgoNormal"/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character" w:customStyle="1" w:styleId="PlainTextChar">
    <w:name w:val="Plain Text Char"/>
    <w:rPr>
      <w:rFonts w:ascii="Courier New" w:hAnsi="Courier New" w:cs="Courier New"/>
      <w:lang w:val="en-GB" w:eastAsia="en-US" w:bidi="ar-SA"/>
    </w:rPr>
  </w:style>
  <w:style w:type="paragraph" w:customStyle="1" w:styleId="cgoNormalCharChar1CharCharCharChar">
    <w:name w:val="cgoNormal Char Char1 Char Char Char Char"/>
    <w:basedOn w:val="Normal"/>
    <w:link w:val="cgoNormalCharChar1CharCharCharCharChar"/>
    <w:rsid w:val="00282721"/>
    <w:pPr>
      <w:spacing w:after="280" w:line="280" w:lineRule="atLeast"/>
    </w:pPr>
  </w:style>
  <w:style w:type="character" w:customStyle="1" w:styleId="cgoNormalCharChar1CharCharCharCharChar">
    <w:name w:val="cgoNormal Char Char1 Char Char Char Char Char"/>
    <w:link w:val="cgoNormalCharChar1CharCharCharChar"/>
    <w:rsid w:val="00282721"/>
    <w:rPr>
      <w:rFonts w:ascii="Arial" w:hAnsi="Arial"/>
      <w:szCs w:val="24"/>
      <w:lang w:val="en-GB" w:eastAsia="en-US" w:bidi="ar-SA"/>
    </w:rPr>
  </w:style>
  <w:style w:type="paragraph" w:customStyle="1" w:styleId="cgoNormalCharChar1CharChar">
    <w:name w:val="cgoNormal Char Char1 Char Char"/>
    <w:basedOn w:val="Normal"/>
    <w:rsid w:val="007B36D6"/>
    <w:pPr>
      <w:spacing w:after="280" w:line="280" w:lineRule="atLeast"/>
    </w:pPr>
  </w:style>
  <w:style w:type="character" w:customStyle="1" w:styleId="cgoNormalChar1">
    <w:name w:val="cgoNormal Char1"/>
    <w:rsid w:val="00980871"/>
    <w:rPr>
      <w:rFonts w:ascii="Arial" w:hAnsi="Arial"/>
      <w:szCs w:val="24"/>
      <w:lang w:val="en-GB" w:eastAsia="en-US" w:bidi="ar-SA"/>
    </w:rPr>
  </w:style>
  <w:style w:type="paragraph" w:customStyle="1" w:styleId="cgoNormalCharChar">
    <w:name w:val="cgoNormal Char Char"/>
    <w:basedOn w:val="Normal"/>
    <w:rsid w:val="00CC755D"/>
    <w:pPr>
      <w:spacing w:after="280" w:line="280" w:lineRule="atLeast"/>
    </w:pPr>
  </w:style>
  <w:style w:type="paragraph" w:customStyle="1" w:styleId="cgoNormalCharChar2CharCharCharCharChar">
    <w:name w:val="cgoNormal Char Char2 Char Char Char Char Char"/>
    <w:basedOn w:val="Normal"/>
    <w:link w:val="cgoNormalCharChar2CharCharCharCharCharChar"/>
    <w:rsid w:val="004A459D"/>
    <w:pPr>
      <w:spacing w:after="280" w:line="280" w:lineRule="atLeast"/>
    </w:pPr>
  </w:style>
  <w:style w:type="character" w:customStyle="1" w:styleId="cgoNormalCharChar2CharCharCharCharCharChar">
    <w:name w:val="cgoNormal Char Char2 Char Char Char Char Char Char"/>
    <w:link w:val="cgoNormalCharChar2CharCharCharCharChar"/>
    <w:rsid w:val="004A459D"/>
    <w:rPr>
      <w:rFonts w:ascii="Arial" w:hAnsi="Arial"/>
      <w:szCs w:val="24"/>
      <w:lang w:val="en-GB" w:eastAsia="en-US" w:bidi="ar-SA"/>
    </w:rPr>
  </w:style>
  <w:style w:type="paragraph" w:customStyle="1" w:styleId="cgoNormalCharChar2CharCharChar">
    <w:name w:val="cgoNormal Char Char2 Char Char Char"/>
    <w:basedOn w:val="Normal"/>
    <w:link w:val="cgoNormalCharChar2CharCharCharChar"/>
    <w:rsid w:val="00A519C8"/>
    <w:pPr>
      <w:spacing w:after="280" w:line="280" w:lineRule="atLeast"/>
    </w:pPr>
  </w:style>
  <w:style w:type="character" w:customStyle="1" w:styleId="cgoNormalCharChar2CharCharCharChar">
    <w:name w:val="cgoNormal Char Char2 Char Char Char Char"/>
    <w:link w:val="cgoNormalCharChar2CharCharChar"/>
    <w:rsid w:val="00A519C8"/>
    <w:rPr>
      <w:rFonts w:ascii="Arial" w:hAnsi="Arial"/>
      <w:szCs w:val="24"/>
      <w:lang w:val="en-GB" w:eastAsia="en-US" w:bidi="ar-SA"/>
    </w:rPr>
  </w:style>
  <w:style w:type="paragraph" w:styleId="List">
    <w:name w:val="List"/>
    <w:basedOn w:val="Normal"/>
    <w:rsid w:val="002B78DB"/>
    <w:pPr>
      <w:spacing w:before="120" w:after="120"/>
      <w:ind w:left="360" w:hanging="360"/>
      <w:jc w:val="both"/>
    </w:pPr>
    <w:rPr>
      <w:sz w:val="22"/>
      <w:szCs w:val="20"/>
      <w:lang w:eastAsia="en-GB"/>
    </w:rPr>
  </w:style>
  <w:style w:type="character" w:customStyle="1" w:styleId="cgoNormalCharChar2CharCharCharChar1">
    <w:name w:val="cgoNormal Char Char2 Char Char Char Char1"/>
    <w:rsid w:val="00C86BB0"/>
    <w:rPr>
      <w:rFonts w:ascii="Arial" w:hAnsi="Arial"/>
      <w:szCs w:val="24"/>
      <w:lang w:val="en-GB" w:eastAsia="en-US" w:bidi="ar-SA"/>
    </w:rPr>
  </w:style>
  <w:style w:type="character" w:customStyle="1" w:styleId="Heading2CharChar">
    <w:name w:val="Heading 2 Char Char"/>
    <w:rsid w:val="00232A5B"/>
    <w:rPr>
      <w:rFonts w:ascii="Arial" w:hAnsi="Arial" w:cs="Arial"/>
      <w:b/>
      <w:bCs/>
      <w:iCs/>
      <w:color w:val="909859"/>
      <w:sz w:val="28"/>
      <w:szCs w:val="28"/>
      <w:lang w:val="en-GB" w:eastAsia="en-US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B1695"/>
    <w:pPr>
      <w:spacing w:after="160" w:line="240" w:lineRule="exact"/>
    </w:pPr>
    <w:rPr>
      <w:rFonts w:ascii="Verdana" w:eastAsia="Batang" w:hAnsi="Verdana"/>
      <w:szCs w:val="20"/>
      <w:lang w:val="en-AU"/>
    </w:rPr>
  </w:style>
  <w:style w:type="paragraph" w:customStyle="1" w:styleId="table">
    <w:name w:val="table"/>
    <w:basedOn w:val="Normal"/>
    <w:rsid w:val="00CF5E47"/>
    <w:rPr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47DE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2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4326D9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CA3"/>
    <w:rPr>
      <w:rFonts w:ascii="Arial" w:hAnsi="Arial"/>
      <w:szCs w:val="24"/>
      <w:lang w:val="en-GB"/>
    </w:rPr>
  </w:style>
  <w:style w:type="paragraph" w:styleId="Heading1">
    <w:name w:val="heading 1"/>
    <w:aliases w:val="Section"/>
    <w:basedOn w:val="cgoMaroon"/>
    <w:next w:val="cgoNormal"/>
    <w:qFormat/>
    <w:rsid w:val="003321DC"/>
    <w:pPr>
      <w:keepNext/>
      <w:pageBreakBefore/>
      <w:numPr>
        <w:ilvl w:val="1"/>
        <w:numId w:val="3"/>
      </w:numPr>
      <w:spacing w:after="640" w:line="580" w:lineRule="atLeast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aliases w:val="Heading 2 Char,Sub-section,Reset numbering"/>
    <w:basedOn w:val="cgoGreen"/>
    <w:next w:val="cgoNormal"/>
    <w:qFormat/>
    <w:rsid w:val="00FD4200"/>
    <w:pPr>
      <w:keepNext/>
      <w:numPr>
        <w:ilvl w:val="2"/>
        <w:numId w:val="3"/>
      </w:numPr>
      <w:tabs>
        <w:tab w:val="left" w:pos="794"/>
      </w:tabs>
      <w:spacing w:before="640" w:after="320" w:line="320" w:lineRule="atLeas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H3,h3,Level 3 Topic Heading,H31,h31,Level 3 Topic Heading1,H32,h32,Level 3 Topic Heading2,H33,h33,Level 3 Topic Heading3,H34,h34,Level 3 Topic Heading4,H35,h35,Level 3 Topic Heading5,H36,h36,Level 3 Topic Heading6,Map,Level 1 - 1"/>
    <w:basedOn w:val="cgoNormal"/>
    <w:next w:val="cgoNormal"/>
    <w:qFormat/>
    <w:rsid w:val="00FD4200"/>
    <w:pPr>
      <w:keepNext/>
      <w:numPr>
        <w:ilvl w:val="3"/>
        <w:numId w:val="3"/>
      </w:numPr>
      <w:tabs>
        <w:tab w:val="left" w:pos="794"/>
      </w:tabs>
      <w:spacing w:before="320"/>
      <w:outlineLvl w:val="2"/>
    </w:pPr>
    <w:rPr>
      <w:rFonts w:cs="Arial"/>
      <w:b/>
      <w:bCs/>
      <w:color w:val="550D2A"/>
      <w:sz w:val="24"/>
      <w:szCs w:val="26"/>
    </w:rPr>
  </w:style>
  <w:style w:type="paragraph" w:styleId="Heading4">
    <w:name w:val="heading 4"/>
    <w:basedOn w:val="cgoNormal"/>
    <w:next w:val="cgoNormal"/>
    <w:qFormat/>
    <w:rsid w:val="001E6B0C"/>
    <w:pPr>
      <w:keepNext/>
      <w:numPr>
        <w:ilvl w:val="3"/>
        <w:numId w:val="9"/>
      </w:numPr>
      <w:spacing w:before="320"/>
      <w:outlineLvl w:val="3"/>
    </w:pPr>
    <w:rPr>
      <w:b/>
      <w:bCs/>
      <w:szCs w:val="28"/>
    </w:rPr>
  </w:style>
  <w:style w:type="paragraph" w:styleId="Heading5">
    <w:name w:val="heading 5"/>
    <w:basedOn w:val="cgoNormal"/>
    <w:next w:val="cgoNormal"/>
    <w:qFormat/>
    <w:pPr>
      <w:spacing w:before="32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cs="Arial"/>
      <w:b/>
      <w:bCs/>
      <w:i/>
      <w:iCs/>
      <w:sz w:val="16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goMaroon">
    <w:name w:val="cgoMaroon"/>
    <w:basedOn w:val="Normal"/>
    <w:rPr>
      <w:color w:val="550D2A"/>
    </w:rPr>
  </w:style>
  <w:style w:type="paragraph" w:customStyle="1" w:styleId="cgoNormal">
    <w:name w:val="cgoNormal"/>
    <w:basedOn w:val="Normal"/>
    <w:pPr>
      <w:spacing w:after="280" w:line="280" w:lineRule="atLeast"/>
    </w:pPr>
  </w:style>
  <w:style w:type="paragraph" w:customStyle="1" w:styleId="cgoGreen">
    <w:name w:val="cgoGreen"/>
    <w:basedOn w:val="Normal"/>
    <w:rPr>
      <w:color w:val="909859"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cgoClientName">
    <w:name w:val="cgoClientName"/>
    <w:basedOn w:val="cgoMaroon"/>
    <w:next w:val="cgoProjectTitle"/>
    <w:pPr>
      <w:keepNext/>
      <w:pageBreakBefore/>
      <w:spacing w:before="4536" w:line="580" w:lineRule="atLeast"/>
      <w:ind w:right="4082"/>
    </w:pPr>
    <w:rPr>
      <w:b/>
      <w:sz w:val="40"/>
    </w:rPr>
  </w:style>
  <w:style w:type="paragraph" w:customStyle="1" w:styleId="cgoProjectTitle">
    <w:name w:val="cgoProjectTitle"/>
    <w:basedOn w:val="cgoGreen"/>
    <w:pPr>
      <w:spacing w:after="640" w:line="580" w:lineRule="atLeast"/>
      <w:ind w:right="4082"/>
    </w:pPr>
    <w:rPr>
      <w:b/>
      <w:sz w:val="40"/>
    </w:rPr>
  </w:style>
  <w:style w:type="paragraph" w:customStyle="1" w:styleId="cgoBulletLevel1">
    <w:name w:val="cgoBulletLevel1"/>
    <w:basedOn w:val="cgoNormal"/>
    <w:pPr>
      <w:numPr>
        <w:numId w:val="2"/>
      </w:numPr>
      <w:tabs>
        <w:tab w:val="clear" w:pos="720"/>
        <w:tab w:val="left" w:pos="284"/>
      </w:tabs>
      <w:spacing w:after="0"/>
      <w:ind w:left="284" w:hanging="284"/>
    </w:pPr>
  </w:style>
  <w:style w:type="paragraph" w:customStyle="1" w:styleId="cgoBulletLevel2">
    <w:name w:val="cgoBulletLevel2"/>
    <w:basedOn w:val="cgoNormal"/>
    <w:pPr>
      <w:numPr>
        <w:ilvl w:val="1"/>
        <w:numId w:val="1"/>
      </w:numPr>
      <w:tabs>
        <w:tab w:val="clear" w:pos="1440"/>
        <w:tab w:val="left" w:pos="567"/>
      </w:tabs>
      <w:spacing w:after="0"/>
      <w:ind w:left="568" w:hanging="284"/>
    </w:pPr>
  </w:style>
  <w:style w:type="paragraph" w:customStyle="1" w:styleId="cgoDocumentTitle">
    <w:name w:val="cgoDocumentTitle"/>
    <w:basedOn w:val="Normal"/>
    <w:pPr>
      <w:spacing w:line="320" w:lineRule="atLeast"/>
      <w:ind w:right="4933"/>
    </w:pPr>
    <w:rPr>
      <w:b/>
    </w:rPr>
  </w:style>
  <w:style w:type="paragraph" w:customStyle="1" w:styleId="cgoDocumentDate">
    <w:name w:val="cgoDocumentDate"/>
    <w:basedOn w:val="Normal"/>
    <w:next w:val="cgoNormal"/>
    <w:pPr>
      <w:spacing w:line="320" w:lineRule="atLeast"/>
      <w:ind w:right="4933"/>
    </w:pPr>
    <w:rPr>
      <w:b/>
    </w:rPr>
  </w:style>
  <w:style w:type="paragraph" w:customStyle="1" w:styleId="cgoMaroonHeading">
    <w:name w:val="cgoMaroonHeading"/>
    <w:basedOn w:val="cgoMaroo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GreenHeading">
    <w:name w:val="cgoGreenHeading"/>
    <w:basedOn w:val="cgoGree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SectionNumber">
    <w:name w:val="cgoSectionNumber"/>
    <w:basedOn w:val="cgoMaroon"/>
    <w:next w:val="cgoSectionTitle"/>
    <w:rsid w:val="00FD4200"/>
    <w:pPr>
      <w:pageBreakBefore/>
      <w:spacing w:before="4536" w:line="580" w:lineRule="atLeast"/>
    </w:pPr>
    <w:rPr>
      <w:b/>
      <w:sz w:val="40"/>
    </w:rPr>
  </w:style>
  <w:style w:type="paragraph" w:customStyle="1" w:styleId="cgoSectionTitle">
    <w:name w:val="cgoSectionTitle"/>
    <w:basedOn w:val="cgoGreen"/>
    <w:next w:val="cgoNormal"/>
    <w:pPr>
      <w:spacing w:line="580" w:lineRule="atLeast"/>
    </w:pPr>
    <w:rPr>
      <w:b/>
      <w:sz w:val="40"/>
    </w:rPr>
  </w:style>
  <w:style w:type="paragraph" w:styleId="Footer">
    <w:name w:val="footer"/>
    <w:basedOn w:val="Normal"/>
    <w:rPr>
      <w:sz w:val="16"/>
    </w:rPr>
  </w:style>
  <w:style w:type="paragraph" w:styleId="TOC1">
    <w:name w:val="toc 1"/>
    <w:basedOn w:val="cgoMaroon"/>
    <w:next w:val="cgoNormal"/>
    <w:semiHidden/>
    <w:rsid w:val="00FD4200"/>
    <w:pPr>
      <w:tabs>
        <w:tab w:val="left" w:pos="397"/>
        <w:tab w:val="left" w:pos="851"/>
        <w:tab w:val="left" w:pos="8505"/>
      </w:tabs>
      <w:spacing w:before="120" w:line="280" w:lineRule="exact"/>
      <w:ind w:left="851" w:hanging="851"/>
    </w:pPr>
    <w:rPr>
      <w:b/>
      <w:noProof/>
      <w:sz w:val="24"/>
    </w:rPr>
  </w:style>
  <w:style w:type="paragraph" w:styleId="TOC2">
    <w:name w:val="toc 2"/>
    <w:basedOn w:val="cgoGreen"/>
    <w:next w:val="cgoNormal"/>
    <w:semiHidden/>
    <w:rsid w:val="00FD4200"/>
    <w:pPr>
      <w:numPr>
        <w:numId w:val="4"/>
      </w:numPr>
      <w:tabs>
        <w:tab w:val="clear" w:pos="432"/>
        <w:tab w:val="left" w:pos="284"/>
        <w:tab w:val="left" w:pos="851"/>
        <w:tab w:val="num" w:pos="1134"/>
        <w:tab w:val="left" w:pos="8505"/>
      </w:tabs>
      <w:spacing w:line="280" w:lineRule="exact"/>
      <w:ind w:left="1418" w:hanging="1134"/>
    </w:pPr>
    <w:rPr>
      <w:b/>
      <w:noProof/>
    </w:rPr>
  </w:style>
  <w:style w:type="paragraph" w:styleId="TOC3">
    <w:name w:val="toc 3"/>
    <w:basedOn w:val="cgoNormal"/>
    <w:next w:val="cgoNormal"/>
    <w:semiHidden/>
    <w:rsid w:val="00A95D9E"/>
    <w:pPr>
      <w:tabs>
        <w:tab w:val="left" w:pos="1247"/>
        <w:tab w:val="left" w:pos="8505"/>
      </w:tabs>
      <w:spacing w:after="0" w:line="240" w:lineRule="exact"/>
      <w:ind w:left="1418" w:hanging="851"/>
    </w:pPr>
    <w:rPr>
      <w:i/>
      <w:noProof/>
    </w:rPr>
  </w:style>
  <w:style w:type="paragraph" w:styleId="TOC4">
    <w:name w:val="toc 4"/>
    <w:basedOn w:val="cgoNormal"/>
    <w:next w:val="cgoNormal"/>
    <w:semiHidden/>
    <w:pPr>
      <w:tabs>
        <w:tab w:val="left" w:pos="1134"/>
        <w:tab w:val="right" w:pos="7258"/>
      </w:tabs>
      <w:spacing w:after="0"/>
      <w:ind w:left="1701" w:hanging="1134"/>
    </w:pPr>
    <w:rPr>
      <w:b/>
    </w:rPr>
  </w:style>
  <w:style w:type="paragraph" w:customStyle="1" w:styleId="cgoFromEmail">
    <w:name w:val="cgoFromEmail"/>
    <w:basedOn w:val="cgoNormal"/>
    <w:pPr>
      <w:spacing w:after="0" w:line="240" w:lineRule="atLeast"/>
    </w:pPr>
    <w:rPr>
      <w:b/>
      <w:sz w:val="16"/>
    </w:rPr>
  </w:style>
  <w:style w:type="paragraph" w:customStyle="1" w:styleId="cgoFromName">
    <w:name w:val="cgoFromName"/>
    <w:basedOn w:val="cgoNormal"/>
    <w:pPr>
      <w:spacing w:after="0"/>
    </w:pPr>
    <w:rPr>
      <w:b/>
    </w:rPr>
  </w:style>
  <w:style w:type="paragraph" w:customStyle="1" w:styleId="cgoFromTitle">
    <w:name w:val="cgoFromTitle"/>
    <w:basedOn w:val="cgoNormal"/>
    <w:pPr>
      <w:spacing w:after="0"/>
    </w:pPr>
    <w:rPr>
      <w:b/>
      <w:sz w:val="16"/>
    </w:rPr>
  </w:style>
  <w:style w:type="paragraph" w:customStyle="1" w:styleId="cgoToAddress">
    <w:name w:val="cgoToAddress"/>
    <w:basedOn w:val="cgoNormal"/>
    <w:pPr>
      <w:spacing w:after="0"/>
    </w:pPr>
  </w:style>
  <w:style w:type="paragraph" w:customStyle="1" w:styleId="cgoToCompany">
    <w:name w:val="cgoToCompany"/>
    <w:basedOn w:val="cgoNormal"/>
    <w:pPr>
      <w:spacing w:after="0"/>
    </w:pPr>
  </w:style>
  <w:style w:type="paragraph" w:customStyle="1" w:styleId="cgoToName">
    <w:name w:val="cgoToName"/>
    <w:basedOn w:val="cgoNormal"/>
    <w:pPr>
      <w:spacing w:after="0"/>
    </w:pPr>
    <w:rPr>
      <w:b/>
    </w:rPr>
  </w:style>
  <w:style w:type="paragraph" w:customStyle="1" w:styleId="cgoCopyTo">
    <w:name w:val="cgoCopyTo"/>
    <w:basedOn w:val="cgoNormal"/>
    <w:pPr>
      <w:spacing w:after="0"/>
    </w:pPr>
    <w:rPr>
      <w:b/>
    </w:rPr>
  </w:style>
  <w:style w:type="paragraph" w:customStyle="1" w:styleId="cgoDocHeading">
    <w:name w:val="cgoDocHeading"/>
    <w:basedOn w:val="cgoNormal"/>
    <w:next w:val="cgoNormal"/>
    <w:pPr>
      <w:spacing w:after="960" w:line="480" w:lineRule="atLeast"/>
    </w:pPr>
    <w:rPr>
      <w:b/>
      <w:sz w:val="40"/>
    </w:rPr>
  </w:style>
  <w:style w:type="paragraph" w:customStyle="1" w:styleId="cgoToFax">
    <w:name w:val="cgoToFax"/>
    <w:basedOn w:val="cgoNormal"/>
    <w:pPr>
      <w:spacing w:after="0"/>
    </w:pPr>
  </w:style>
  <w:style w:type="paragraph" w:customStyle="1" w:styleId="cgoTableText">
    <w:name w:val="cgoTableText"/>
    <w:basedOn w:val="cgoNormal"/>
    <w:pPr>
      <w:spacing w:after="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addressee">
    <w:name w:val="addressee"/>
    <w:basedOn w:val="Normal"/>
    <w:rPr>
      <w:sz w:val="22"/>
      <w:szCs w:val="20"/>
      <w:lang w:eastAsia="en-GB"/>
    </w:rPr>
  </w:style>
  <w:style w:type="paragraph" w:customStyle="1" w:styleId="cgoGreen20pt">
    <w:name w:val="cgoGreen20pt"/>
    <w:basedOn w:val="cgoGreen"/>
    <w:next w:val="cgoNormal"/>
    <w:pPr>
      <w:spacing w:before="320" w:after="640" w:line="580" w:lineRule="atLeast"/>
    </w:pPr>
    <w:rPr>
      <w:b/>
      <w:sz w:val="40"/>
    </w:rPr>
  </w:style>
  <w:style w:type="paragraph" w:customStyle="1" w:styleId="cgoMaroon20pt">
    <w:name w:val="cgoMaroon20pt"/>
    <w:basedOn w:val="cgoMaroon"/>
    <w:next w:val="cgoNormal"/>
    <w:pPr>
      <w:spacing w:before="320" w:after="640" w:line="580" w:lineRule="atLeast"/>
    </w:pPr>
    <w:rPr>
      <w:b/>
      <w:sz w:val="40"/>
    </w:rPr>
  </w:style>
  <w:style w:type="paragraph" w:styleId="FootnoteText">
    <w:name w:val="footnote text"/>
    <w:basedOn w:val="Normal"/>
    <w:semiHidden/>
    <w:rPr>
      <w:rFonts w:ascii="Times New Roman" w:hAnsi="Times New Roman"/>
      <w:szCs w:val="20"/>
      <w:lang w:eastAsia="en-GB"/>
    </w:rPr>
  </w:style>
  <w:style w:type="character" w:styleId="FootnoteReference">
    <w:name w:val="footnote reference"/>
    <w:semiHidden/>
    <w:rPr>
      <w:vertAlign w:val="superscript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character" w:customStyle="1" w:styleId="body1">
    <w:name w:val="body1"/>
    <w:rPr>
      <w:rFonts w:ascii="Verdana" w:hAnsi="Verdana" w:hint="default"/>
      <w:color w:val="000000"/>
      <w:sz w:val="16"/>
      <w:szCs w:val="16"/>
    </w:rPr>
  </w:style>
  <w:style w:type="paragraph" w:styleId="BodyTextIndent">
    <w:name w:val="Body Text Indent"/>
    <w:basedOn w:val="Normal"/>
    <w:pPr>
      <w:ind w:left="2340" w:hanging="2340"/>
    </w:pPr>
    <w:rPr>
      <w:b/>
      <w:bCs/>
      <w:color w:val="909859"/>
    </w:rPr>
  </w:style>
  <w:style w:type="paragraph" w:customStyle="1" w:styleId="Indent2">
    <w:name w:val="Indent 2"/>
    <w:basedOn w:val="Normal"/>
    <w:pPr>
      <w:numPr>
        <w:numId w:val="5"/>
      </w:numPr>
    </w:pPr>
  </w:style>
  <w:style w:type="paragraph" w:customStyle="1" w:styleId="CgoBulletLevel3">
    <w:name w:val="CgoBulletLevel3"/>
    <w:basedOn w:val="cgoNormal"/>
    <w:pPr>
      <w:numPr>
        <w:numId w:val="6"/>
      </w:numPr>
      <w:spacing w:after="0"/>
      <w:ind w:left="924" w:hanging="357"/>
    </w:pPr>
  </w:style>
  <w:style w:type="character" w:styleId="FollowedHyperlink">
    <w:name w:val="FollowedHyperlink"/>
    <w:rPr>
      <w:color w:val="800080"/>
      <w:u w:val="single"/>
    </w:rPr>
  </w:style>
  <w:style w:type="character" w:customStyle="1" w:styleId="content1">
    <w:name w:val="content1"/>
    <w:rPr>
      <w:rFonts w:ascii="Arial" w:hAnsi="Arial" w:cs="Arial" w:hint="default"/>
      <w:color w:val="333333"/>
      <w:sz w:val="18"/>
      <w:szCs w:val="18"/>
    </w:rPr>
  </w:style>
  <w:style w:type="paragraph" w:customStyle="1" w:styleId="Indent1">
    <w:name w:val="Indent 1"/>
    <w:basedOn w:val="Normal"/>
    <w:pPr>
      <w:numPr>
        <w:numId w:val="7"/>
      </w:numPr>
      <w:spacing w:after="320" w:line="320" w:lineRule="exact"/>
    </w:pPr>
  </w:style>
  <w:style w:type="paragraph" w:styleId="CommentText">
    <w:name w:val="annotation text"/>
    <w:basedOn w:val="Normal"/>
    <w:semiHidden/>
    <w:rPr>
      <w:rFonts w:ascii="Times New Roman" w:hAnsi="Times New Roman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detail">
    <w:name w:val="Tabledetail"/>
    <w:basedOn w:val="Normal"/>
    <w:rPr>
      <w:rFonts w:ascii="Times New Roman" w:hAnsi="Times New Roman"/>
      <w:sz w:val="22"/>
      <w:szCs w:val="20"/>
    </w:rPr>
  </w:style>
  <w:style w:type="paragraph" w:customStyle="1" w:styleId="bulletindentx6">
    <w:name w:val="bullet indent x6"/>
    <w:basedOn w:val="Normal"/>
    <w:pPr>
      <w:numPr>
        <w:numId w:val="8"/>
      </w:numPr>
      <w:tabs>
        <w:tab w:val="clear" w:pos="1166"/>
        <w:tab w:val="left" w:pos="4176"/>
      </w:tabs>
      <w:spacing w:after="120"/>
      <w:ind w:left="4176" w:hanging="288"/>
    </w:pPr>
    <w:rPr>
      <w:rFonts w:ascii="Times New Roman" w:hAnsi="Times New Roman"/>
      <w:sz w:val="22"/>
      <w:szCs w:val="20"/>
    </w:rPr>
  </w:style>
  <w:style w:type="paragraph" w:styleId="NormalIndent">
    <w:name w:val="Normal Indent"/>
    <w:basedOn w:val="Normal"/>
    <w:pPr>
      <w:spacing w:before="140" w:after="60"/>
      <w:ind w:left="720"/>
    </w:pPr>
    <w:rPr>
      <w:rFonts w:ascii="Times New Roman" w:hAnsi="Times New Roman"/>
      <w:sz w:val="22"/>
      <w:szCs w:val="20"/>
    </w:rPr>
  </w:style>
  <w:style w:type="table" w:styleId="TableGrid">
    <w:name w:val="Table Grid"/>
    <w:basedOn w:val="TableNormal"/>
    <w:rsid w:val="00BE08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pPr>
      <w:spacing w:after="60"/>
      <w:ind w:left="720"/>
    </w:pPr>
    <w:rPr>
      <w:sz w:val="22"/>
      <w:szCs w:val="20"/>
    </w:rPr>
  </w:style>
  <w:style w:type="paragraph" w:customStyle="1" w:styleId="headl">
    <w:name w:val="headl"/>
    <w:basedOn w:val="cgoNormal"/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character" w:customStyle="1" w:styleId="PlainTextChar">
    <w:name w:val="Plain Text Char"/>
    <w:rPr>
      <w:rFonts w:ascii="Courier New" w:hAnsi="Courier New" w:cs="Courier New"/>
      <w:lang w:val="en-GB" w:eastAsia="en-US" w:bidi="ar-SA"/>
    </w:rPr>
  </w:style>
  <w:style w:type="paragraph" w:customStyle="1" w:styleId="cgoNormalCharChar1CharCharCharChar">
    <w:name w:val="cgoNormal Char Char1 Char Char Char Char"/>
    <w:basedOn w:val="Normal"/>
    <w:link w:val="cgoNormalCharChar1CharCharCharCharChar"/>
    <w:rsid w:val="00282721"/>
    <w:pPr>
      <w:spacing w:after="280" w:line="280" w:lineRule="atLeast"/>
    </w:pPr>
  </w:style>
  <w:style w:type="character" w:customStyle="1" w:styleId="cgoNormalCharChar1CharCharCharCharChar">
    <w:name w:val="cgoNormal Char Char1 Char Char Char Char Char"/>
    <w:link w:val="cgoNormalCharChar1CharCharCharChar"/>
    <w:rsid w:val="00282721"/>
    <w:rPr>
      <w:rFonts w:ascii="Arial" w:hAnsi="Arial"/>
      <w:szCs w:val="24"/>
      <w:lang w:val="en-GB" w:eastAsia="en-US" w:bidi="ar-SA"/>
    </w:rPr>
  </w:style>
  <w:style w:type="paragraph" w:customStyle="1" w:styleId="cgoNormalCharChar1CharChar">
    <w:name w:val="cgoNormal Char Char1 Char Char"/>
    <w:basedOn w:val="Normal"/>
    <w:rsid w:val="007B36D6"/>
    <w:pPr>
      <w:spacing w:after="280" w:line="280" w:lineRule="atLeast"/>
    </w:pPr>
  </w:style>
  <w:style w:type="character" w:customStyle="1" w:styleId="cgoNormalChar1">
    <w:name w:val="cgoNormal Char1"/>
    <w:rsid w:val="00980871"/>
    <w:rPr>
      <w:rFonts w:ascii="Arial" w:hAnsi="Arial"/>
      <w:szCs w:val="24"/>
      <w:lang w:val="en-GB" w:eastAsia="en-US" w:bidi="ar-SA"/>
    </w:rPr>
  </w:style>
  <w:style w:type="paragraph" w:customStyle="1" w:styleId="cgoNormalCharChar">
    <w:name w:val="cgoNormal Char Char"/>
    <w:basedOn w:val="Normal"/>
    <w:rsid w:val="00CC755D"/>
    <w:pPr>
      <w:spacing w:after="280" w:line="280" w:lineRule="atLeast"/>
    </w:pPr>
  </w:style>
  <w:style w:type="paragraph" w:customStyle="1" w:styleId="cgoNormalCharChar2CharCharCharCharChar">
    <w:name w:val="cgoNormal Char Char2 Char Char Char Char Char"/>
    <w:basedOn w:val="Normal"/>
    <w:link w:val="cgoNormalCharChar2CharCharCharCharCharChar"/>
    <w:rsid w:val="004A459D"/>
    <w:pPr>
      <w:spacing w:after="280" w:line="280" w:lineRule="atLeast"/>
    </w:pPr>
  </w:style>
  <w:style w:type="character" w:customStyle="1" w:styleId="cgoNormalCharChar2CharCharCharCharCharChar">
    <w:name w:val="cgoNormal Char Char2 Char Char Char Char Char Char"/>
    <w:link w:val="cgoNormalCharChar2CharCharCharCharChar"/>
    <w:rsid w:val="004A459D"/>
    <w:rPr>
      <w:rFonts w:ascii="Arial" w:hAnsi="Arial"/>
      <w:szCs w:val="24"/>
      <w:lang w:val="en-GB" w:eastAsia="en-US" w:bidi="ar-SA"/>
    </w:rPr>
  </w:style>
  <w:style w:type="paragraph" w:customStyle="1" w:styleId="cgoNormalCharChar2CharCharChar">
    <w:name w:val="cgoNormal Char Char2 Char Char Char"/>
    <w:basedOn w:val="Normal"/>
    <w:link w:val="cgoNormalCharChar2CharCharCharChar"/>
    <w:rsid w:val="00A519C8"/>
    <w:pPr>
      <w:spacing w:after="280" w:line="280" w:lineRule="atLeast"/>
    </w:pPr>
  </w:style>
  <w:style w:type="character" w:customStyle="1" w:styleId="cgoNormalCharChar2CharCharCharChar">
    <w:name w:val="cgoNormal Char Char2 Char Char Char Char"/>
    <w:link w:val="cgoNormalCharChar2CharCharChar"/>
    <w:rsid w:val="00A519C8"/>
    <w:rPr>
      <w:rFonts w:ascii="Arial" w:hAnsi="Arial"/>
      <w:szCs w:val="24"/>
      <w:lang w:val="en-GB" w:eastAsia="en-US" w:bidi="ar-SA"/>
    </w:rPr>
  </w:style>
  <w:style w:type="paragraph" w:styleId="List">
    <w:name w:val="List"/>
    <w:basedOn w:val="Normal"/>
    <w:rsid w:val="002B78DB"/>
    <w:pPr>
      <w:spacing w:before="120" w:after="120"/>
      <w:ind w:left="360" w:hanging="360"/>
      <w:jc w:val="both"/>
    </w:pPr>
    <w:rPr>
      <w:sz w:val="22"/>
      <w:szCs w:val="20"/>
      <w:lang w:eastAsia="en-GB"/>
    </w:rPr>
  </w:style>
  <w:style w:type="character" w:customStyle="1" w:styleId="cgoNormalCharChar2CharCharCharChar1">
    <w:name w:val="cgoNormal Char Char2 Char Char Char Char1"/>
    <w:rsid w:val="00C86BB0"/>
    <w:rPr>
      <w:rFonts w:ascii="Arial" w:hAnsi="Arial"/>
      <w:szCs w:val="24"/>
      <w:lang w:val="en-GB" w:eastAsia="en-US" w:bidi="ar-SA"/>
    </w:rPr>
  </w:style>
  <w:style w:type="character" w:customStyle="1" w:styleId="Heading2CharChar">
    <w:name w:val="Heading 2 Char Char"/>
    <w:rsid w:val="00232A5B"/>
    <w:rPr>
      <w:rFonts w:ascii="Arial" w:hAnsi="Arial" w:cs="Arial"/>
      <w:b/>
      <w:bCs/>
      <w:iCs/>
      <w:color w:val="909859"/>
      <w:sz w:val="28"/>
      <w:szCs w:val="28"/>
      <w:lang w:val="en-GB" w:eastAsia="en-US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B1695"/>
    <w:pPr>
      <w:spacing w:after="160" w:line="240" w:lineRule="exact"/>
    </w:pPr>
    <w:rPr>
      <w:rFonts w:ascii="Verdana" w:eastAsia="Batang" w:hAnsi="Verdana"/>
      <w:szCs w:val="20"/>
      <w:lang w:val="en-AU"/>
    </w:rPr>
  </w:style>
  <w:style w:type="paragraph" w:customStyle="1" w:styleId="table">
    <w:name w:val="table"/>
    <w:basedOn w:val="Normal"/>
    <w:rsid w:val="00CF5E47"/>
    <w:rPr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47DE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2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4326D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inee.sahu\Desktop\EMT_XXXXX_Test_Case_Uni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32977750966458D688D9E6C761161" ma:contentTypeVersion="3" ma:contentTypeDescription="Create a new document." ma:contentTypeScope="" ma:versionID="eb7f7c2ccdca90cb27acae77689e282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530e27e8b356141734a7d95d7994c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E8DC7C-8A5D-4996-9467-026E1E2DF3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5ADC67-EC4C-4E8A-9735-EAD9F733C3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BD0D26-0EBB-46F9-8F07-F66F1EC534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EMT_XXXXX_Test_Case_Unit</Template>
  <TotalTime>334</TotalTime>
  <Pages>1</Pages>
  <Words>2275</Words>
  <Characters>12968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Template</vt:lpstr>
    </vt:vector>
  </TitlesOfParts>
  <Company>Henshuu Limited</Company>
  <LinksUpToDate>false</LinksUpToDate>
  <CharactersWithSpaces>15213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Template</dc:title>
  <dc:creator>pinee.sahu</dc:creator>
  <cp:lastModifiedBy>Rajat Kumar</cp:lastModifiedBy>
  <cp:revision>304</cp:revision>
  <cp:lastPrinted>2003-03-26T15:00:00Z</cp:lastPrinted>
  <dcterms:created xsi:type="dcterms:W3CDTF">2014-09-24T11:36:00Z</dcterms:created>
  <dcterms:modified xsi:type="dcterms:W3CDTF">2014-09-27T13:19:00Z</dcterms:modified>
</cp:coreProperties>
</file>